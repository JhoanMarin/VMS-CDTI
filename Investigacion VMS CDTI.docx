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50CFC" w14:textId="545FDACD" w:rsidR="00B0410C" w:rsidRDefault="00B0410C"/>
    <w:p w14:paraId="7C59C2F6" w14:textId="77777777" w:rsidR="00A27B38" w:rsidRDefault="00A27B38"/>
    <w:p w14:paraId="17195B4C" w14:textId="77777777" w:rsidR="007B0798" w:rsidRPr="007B0798" w:rsidRDefault="007B0798" w:rsidP="007B0798"/>
    <w:p w14:paraId="42D03705" w14:textId="0C5A6CAC" w:rsidR="007B0798" w:rsidRPr="007B0798" w:rsidRDefault="007B0798" w:rsidP="007B0798">
      <w:pPr>
        <w:jc w:val="center"/>
      </w:pPr>
      <w:r>
        <w:t xml:space="preserve">Investigación proyecto </w:t>
      </w:r>
      <w:r w:rsidRPr="007B0798">
        <w:t>Sistema de Gestión de Video</w:t>
      </w:r>
      <w:r>
        <w:t xml:space="preserve"> (VMS)  </w:t>
      </w:r>
    </w:p>
    <w:p w14:paraId="48DB8E70" w14:textId="0407AC13" w:rsidR="007B0798" w:rsidRDefault="007B0798" w:rsidP="007B0798">
      <w:pPr>
        <w:jc w:val="center"/>
      </w:pPr>
      <w:r w:rsidRPr="007B0798">
        <w:t>Jhoan Marín Restrepo</w:t>
      </w:r>
    </w:p>
    <w:p w14:paraId="3561011C" w14:textId="527F67E9" w:rsidR="007B0798" w:rsidRDefault="007B0798" w:rsidP="007B0798">
      <w:pPr>
        <w:jc w:val="center"/>
      </w:pPr>
      <w:r>
        <w:t>Diego Alejandro Escobar</w:t>
      </w:r>
    </w:p>
    <w:p w14:paraId="7CC23C98" w14:textId="429B8316" w:rsidR="007B0798" w:rsidRDefault="007B0798" w:rsidP="007B0798">
      <w:pPr>
        <w:jc w:val="center"/>
      </w:pPr>
    </w:p>
    <w:p w14:paraId="6300C42C" w14:textId="2F72BC61" w:rsidR="007B0798" w:rsidRDefault="007B0798" w:rsidP="007B0798">
      <w:pPr>
        <w:jc w:val="center"/>
      </w:pPr>
    </w:p>
    <w:p w14:paraId="5FB19A65" w14:textId="476852D4" w:rsidR="007B0798" w:rsidRDefault="007B0798" w:rsidP="007B0798">
      <w:pPr>
        <w:jc w:val="center"/>
      </w:pPr>
    </w:p>
    <w:p w14:paraId="469A9DC1" w14:textId="7181F5B6" w:rsidR="007B0798" w:rsidRDefault="007B0798" w:rsidP="007B0798">
      <w:pPr>
        <w:jc w:val="center"/>
      </w:pPr>
      <w:r>
        <w:rPr>
          <w:noProof/>
        </w:rPr>
        <w:drawing>
          <wp:anchor distT="114300" distB="114300" distL="114300" distR="114300" simplePos="0" relativeHeight="251666432" behindDoc="0" locked="0" layoutInCell="1" hidden="0" allowOverlap="1" wp14:anchorId="108EC1BA" wp14:editId="4FF26C9E">
            <wp:simplePos x="0" y="0"/>
            <wp:positionH relativeFrom="column">
              <wp:posOffset>2560320</wp:posOffset>
            </wp:positionH>
            <wp:positionV relativeFrom="paragraph">
              <wp:posOffset>93097</wp:posOffset>
            </wp:positionV>
            <wp:extent cx="1367431" cy="1264257"/>
            <wp:effectExtent l="0" t="0" r="4445" b="0"/>
            <wp:wrapNone/>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376728" cy="1272852"/>
                    </a:xfrm>
                    <a:prstGeom prst="rect">
                      <a:avLst/>
                    </a:prstGeom>
                    <a:ln/>
                  </pic:spPr>
                </pic:pic>
              </a:graphicData>
            </a:graphic>
            <wp14:sizeRelH relativeFrom="margin">
              <wp14:pctWidth>0</wp14:pctWidth>
            </wp14:sizeRelH>
            <wp14:sizeRelV relativeFrom="margin">
              <wp14:pctHeight>0</wp14:pctHeight>
            </wp14:sizeRelV>
          </wp:anchor>
        </w:drawing>
      </w:r>
    </w:p>
    <w:p w14:paraId="64ED182E" w14:textId="45A8A2FF" w:rsidR="007B0798" w:rsidRDefault="007B0798" w:rsidP="007B0798">
      <w:pPr>
        <w:jc w:val="center"/>
      </w:pPr>
    </w:p>
    <w:p w14:paraId="15723692" w14:textId="59A44758" w:rsidR="007B0798" w:rsidRDefault="007B0798" w:rsidP="007B0798">
      <w:pPr>
        <w:jc w:val="center"/>
      </w:pPr>
    </w:p>
    <w:p w14:paraId="0E51DFAD" w14:textId="75FEA81E" w:rsidR="007B0798" w:rsidRDefault="007B0798" w:rsidP="007B0798">
      <w:pPr>
        <w:jc w:val="center"/>
      </w:pPr>
    </w:p>
    <w:p w14:paraId="4584708C" w14:textId="04DE8933" w:rsidR="007B0798" w:rsidRDefault="007B0798" w:rsidP="007B0798">
      <w:pPr>
        <w:jc w:val="center"/>
      </w:pPr>
    </w:p>
    <w:p w14:paraId="684210F0" w14:textId="2BBDEABE" w:rsidR="007B0798" w:rsidRDefault="007B0798" w:rsidP="007B0798">
      <w:pPr>
        <w:jc w:val="center"/>
      </w:pPr>
    </w:p>
    <w:p w14:paraId="2FE35491" w14:textId="3F2FFFFA" w:rsidR="007B0798" w:rsidRDefault="007B0798" w:rsidP="007B0798">
      <w:pPr>
        <w:jc w:val="center"/>
      </w:pPr>
    </w:p>
    <w:p w14:paraId="2F7BEBFB" w14:textId="77777777" w:rsidR="007B0798" w:rsidRPr="007B0798" w:rsidRDefault="007B0798" w:rsidP="007B0798">
      <w:pPr>
        <w:jc w:val="center"/>
      </w:pPr>
    </w:p>
    <w:p w14:paraId="77427039" w14:textId="30904897" w:rsidR="007B0798" w:rsidRPr="007B0798" w:rsidRDefault="007B0798" w:rsidP="007B0798">
      <w:pPr>
        <w:jc w:val="center"/>
      </w:pPr>
      <w:r w:rsidRPr="007B0798">
        <w:t>Centro de Diseño tecnológico Industrial</w:t>
      </w:r>
    </w:p>
    <w:p w14:paraId="4AD8434D" w14:textId="2A3DA7CB" w:rsidR="007B0798" w:rsidRPr="007B0798" w:rsidRDefault="007B0798" w:rsidP="007B0798">
      <w:pPr>
        <w:jc w:val="center"/>
      </w:pPr>
      <w:r w:rsidRPr="007B0798">
        <w:t>Servicio Nacional de Aprendizaje SENA</w:t>
      </w:r>
    </w:p>
    <w:p w14:paraId="7CC10670" w14:textId="28D8D533" w:rsidR="007B0798" w:rsidRPr="007B0798" w:rsidRDefault="007B0798" w:rsidP="007B0798">
      <w:pPr>
        <w:jc w:val="center"/>
      </w:pPr>
      <w:r w:rsidRPr="007B0798">
        <w:t>Valle del Cauca- Cali</w:t>
      </w:r>
    </w:p>
    <w:p w14:paraId="12DDB56B" w14:textId="2BA0CA58" w:rsidR="00E45BD2" w:rsidRDefault="007B0798" w:rsidP="007B0798">
      <w:pPr>
        <w:jc w:val="center"/>
      </w:pPr>
      <w:r w:rsidRPr="007B0798">
        <w:t xml:space="preserve"> 20</w:t>
      </w:r>
      <w:r>
        <w:t>24</w:t>
      </w:r>
    </w:p>
    <w:p w14:paraId="421271E9" w14:textId="58A8C784" w:rsidR="00E45BD2" w:rsidRDefault="00E45BD2"/>
    <w:p w14:paraId="5DFB04EB" w14:textId="5361628D" w:rsidR="00E45BD2" w:rsidRDefault="00E45BD2"/>
    <w:p w14:paraId="5A0EAAB7" w14:textId="7FB8131B" w:rsidR="007B0798" w:rsidRDefault="007B0798"/>
    <w:p w14:paraId="04FB4DA9" w14:textId="77777777" w:rsidR="00A27B38" w:rsidRDefault="00A27B38" w:rsidP="007B0798">
      <w:pPr>
        <w:ind w:firstLine="0"/>
      </w:pPr>
    </w:p>
    <w:sdt>
      <w:sdtPr>
        <w:rPr>
          <w:rFonts w:asciiTheme="minorHAnsi" w:eastAsiaTheme="minorEastAsia" w:hAnsiTheme="minorHAnsi" w:cstheme="minorBidi"/>
          <w:color w:val="000000" w:themeColor="text1"/>
          <w:sz w:val="24"/>
          <w:szCs w:val="24"/>
        </w:rPr>
        <w:id w:val="-667400951"/>
        <w:docPartObj>
          <w:docPartGallery w:val="Table of Contents"/>
          <w:docPartUnique/>
        </w:docPartObj>
      </w:sdtPr>
      <w:sdtEndPr>
        <w:rPr>
          <w:b/>
          <w:bCs/>
        </w:rPr>
      </w:sdtEndPr>
      <w:sdtContent>
        <w:p w14:paraId="4B116ED8" w14:textId="1046183D" w:rsidR="001717AD" w:rsidRDefault="001717AD" w:rsidP="008A125F">
          <w:pPr>
            <w:pStyle w:val="TtuloTDC"/>
          </w:pPr>
          <w:r>
            <w:t>Contenido</w:t>
          </w:r>
        </w:p>
        <w:p w14:paraId="79C5997E" w14:textId="09388E1A" w:rsidR="00A27B38" w:rsidRDefault="001717AD">
          <w:pPr>
            <w:pStyle w:val="TDC1"/>
            <w:tabs>
              <w:tab w:val="left" w:pos="1200"/>
              <w:tab w:val="right" w:leader="dot" w:pos="9016"/>
            </w:tabs>
            <w:rPr>
              <w:noProof/>
              <w:color w:val="auto"/>
              <w:sz w:val="22"/>
              <w:szCs w:val="22"/>
              <w:lang w:eastAsia="es-ES"/>
            </w:rPr>
          </w:pPr>
          <w:r>
            <w:fldChar w:fldCharType="begin"/>
          </w:r>
          <w:r>
            <w:instrText xml:space="preserve"> TOC \o "1-3" \h \z \u </w:instrText>
          </w:r>
          <w:r>
            <w:fldChar w:fldCharType="separate"/>
          </w:r>
          <w:hyperlink w:anchor="_Toc164869268" w:history="1">
            <w:r w:rsidR="00A27B38" w:rsidRPr="00DE5B1C">
              <w:rPr>
                <w:rStyle w:val="Hipervnculo"/>
                <w:noProof/>
              </w:rPr>
              <w:t>2</w:t>
            </w:r>
            <w:r w:rsidR="00A27B38">
              <w:rPr>
                <w:noProof/>
                <w:color w:val="auto"/>
                <w:sz w:val="22"/>
                <w:szCs w:val="22"/>
                <w:lang w:eastAsia="es-ES"/>
              </w:rPr>
              <w:tab/>
            </w:r>
            <w:r w:rsidR="00A27B38" w:rsidRPr="00DE5B1C">
              <w:rPr>
                <w:rStyle w:val="Hipervnculo"/>
                <w:noProof/>
              </w:rPr>
              <w:t>Introducción</w:t>
            </w:r>
            <w:r w:rsidR="00A27B38">
              <w:rPr>
                <w:noProof/>
                <w:webHidden/>
              </w:rPr>
              <w:tab/>
            </w:r>
            <w:r w:rsidR="00A27B38">
              <w:rPr>
                <w:noProof/>
                <w:webHidden/>
              </w:rPr>
              <w:fldChar w:fldCharType="begin"/>
            </w:r>
            <w:r w:rsidR="00A27B38">
              <w:rPr>
                <w:noProof/>
                <w:webHidden/>
              </w:rPr>
              <w:instrText xml:space="preserve"> PAGEREF _Toc164869268 \h </w:instrText>
            </w:r>
            <w:r w:rsidR="00A27B38">
              <w:rPr>
                <w:noProof/>
                <w:webHidden/>
              </w:rPr>
            </w:r>
            <w:r w:rsidR="00A27B38">
              <w:rPr>
                <w:noProof/>
                <w:webHidden/>
              </w:rPr>
              <w:fldChar w:fldCharType="separate"/>
            </w:r>
            <w:r w:rsidR="00A27B38">
              <w:rPr>
                <w:noProof/>
                <w:webHidden/>
              </w:rPr>
              <w:t>5</w:t>
            </w:r>
            <w:r w:rsidR="00A27B38">
              <w:rPr>
                <w:noProof/>
                <w:webHidden/>
              </w:rPr>
              <w:fldChar w:fldCharType="end"/>
            </w:r>
          </w:hyperlink>
        </w:p>
        <w:p w14:paraId="2C9E6E96" w14:textId="34A0BCCF" w:rsidR="00A27B38" w:rsidRDefault="00A27B38">
          <w:pPr>
            <w:pStyle w:val="TDC1"/>
            <w:tabs>
              <w:tab w:val="left" w:pos="1200"/>
              <w:tab w:val="right" w:leader="dot" w:pos="9016"/>
            </w:tabs>
            <w:rPr>
              <w:noProof/>
              <w:color w:val="auto"/>
              <w:sz w:val="22"/>
              <w:szCs w:val="22"/>
              <w:lang w:eastAsia="es-ES"/>
            </w:rPr>
          </w:pPr>
          <w:hyperlink w:anchor="_Toc164869269" w:history="1">
            <w:r w:rsidRPr="00DE5B1C">
              <w:rPr>
                <w:rStyle w:val="Hipervnculo"/>
                <w:noProof/>
                <w:lang w:val="es"/>
              </w:rPr>
              <w:t>3</w:t>
            </w:r>
            <w:r>
              <w:rPr>
                <w:noProof/>
                <w:color w:val="auto"/>
                <w:sz w:val="22"/>
                <w:szCs w:val="22"/>
                <w:lang w:eastAsia="es-ES"/>
              </w:rPr>
              <w:tab/>
            </w:r>
            <w:r w:rsidRPr="00DE5B1C">
              <w:rPr>
                <w:rStyle w:val="Hipervnculo"/>
                <w:noProof/>
                <w:lang w:val="es"/>
              </w:rPr>
              <w:t>Estado del arte</w:t>
            </w:r>
            <w:r>
              <w:rPr>
                <w:noProof/>
                <w:webHidden/>
              </w:rPr>
              <w:tab/>
            </w:r>
            <w:r>
              <w:rPr>
                <w:noProof/>
                <w:webHidden/>
              </w:rPr>
              <w:fldChar w:fldCharType="begin"/>
            </w:r>
            <w:r>
              <w:rPr>
                <w:noProof/>
                <w:webHidden/>
              </w:rPr>
              <w:instrText xml:space="preserve"> PAGEREF _Toc164869269 \h </w:instrText>
            </w:r>
            <w:r>
              <w:rPr>
                <w:noProof/>
                <w:webHidden/>
              </w:rPr>
            </w:r>
            <w:r>
              <w:rPr>
                <w:noProof/>
                <w:webHidden/>
              </w:rPr>
              <w:fldChar w:fldCharType="separate"/>
            </w:r>
            <w:r>
              <w:rPr>
                <w:noProof/>
                <w:webHidden/>
              </w:rPr>
              <w:t>6</w:t>
            </w:r>
            <w:r>
              <w:rPr>
                <w:noProof/>
                <w:webHidden/>
              </w:rPr>
              <w:fldChar w:fldCharType="end"/>
            </w:r>
          </w:hyperlink>
        </w:p>
        <w:p w14:paraId="5505350D" w14:textId="240879C5" w:rsidR="00A27B38" w:rsidRDefault="00A27B38">
          <w:pPr>
            <w:pStyle w:val="TDC2"/>
            <w:tabs>
              <w:tab w:val="left" w:pos="1680"/>
              <w:tab w:val="right" w:leader="dot" w:pos="9016"/>
            </w:tabs>
            <w:rPr>
              <w:noProof/>
              <w:color w:val="auto"/>
              <w:sz w:val="22"/>
              <w:szCs w:val="22"/>
              <w:lang w:eastAsia="es-ES"/>
            </w:rPr>
          </w:pPr>
          <w:hyperlink w:anchor="_Toc164869270" w:history="1">
            <w:r w:rsidRPr="00DE5B1C">
              <w:rPr>
                <w:rStyle w:val="Hipervnculo"/>
                <w:noProof/>
                <w:lang w:val="es"/>
              </w:rPr>
              <w:t>3.1</w:t>
            </w:r>
            <w:r>
              <w:rPr>
                <w:noProof/>
                <w:color w:val="auto"/>
                <w:sz w:val="22"/>
                <w:szCs w:val="22"/>
                <w:lang w:eastAsia="es-ES"/>
              </w:rPr>
              <w:tab/>
            </w:r>
            <w:r w:rsidRPr="00DE5B1C">
              <w:rPr>
                <w:rStyle w:val="Hipervnculo"/>
                <w:noProof/>
                <w:lang w:val="es"/>
              </w:rPr>
              <w:t>Precedentes a Nivel Nacional (Colombia):</w:t>
            </w:r>
            <w:r>
              <w:rPr>
                <w:noProof/>
                <w:webHidden/>
              </w:rPr>
              <w:tab/>
            </w:r>
            <w:r>
              <w:rPr>
                <w:noProof/>
                <w:webHidden/>
              </w:rPr>
              <w:fldChar w:fldCharType="begin"/>
            </w:r>
            <w:r>
              <w:rPr>
                <w:noProof/>
                <w:webHidden/>
              </w:rPr>
              <w:instrText xml:space="preserve"> PAGEREF _Toc164869270 \h </w:instrText>
            </w:r>
            <w:r>
              <w:rPr>
                <w:noProof/>
                <w:webHidden/>
              </w:rPr>
            </w:r>
            <w:r>
              <w:rPr>
                <w:noProof/>
                <w:webHidden/>
              </w:rPr>
              <w:fldChar w:fldCharType="separate"/>
            </w:r>
            <w:r>
              <w:rPr>
                <w:noProof/>
                <w:webHidden/>
              </w:rPr>
              <w:t>6</w:t>
            </w:r>
            <w:r>
              <w:rPr>
                <w:noProof/>
                <w:webHidden/>
              </w:rPr>
              <w:fldChar w:fldCharType="end"/>
            </w:r>
          </w:hyperlink>
        </w:p>
        <w:p w14:paraId="43D11548" w14:textId="1E1A05DA" w:rsidR="00A27B38" w:rsidRDefault="00A27B38">
          <w:pPr>
            <w:pStyle w:val="TDC3"/>
            <w:tabs>
              <w:tab w:val="right" w:leader="dot" w:pos="9016"/>
            </w:tabs>
            <w:rPr>
              <w:noProof/>
              <w:color w:val="auto"/>
              <w:sz w:val="22"/>
              <w:szCs w:val="22"/>
              <w:lang w:eastAsia="es-ES"/>
            </w:rPr>
          </w:pPr>
          <w:hyperlink w:anchor="_Toc164869271" w:history="1">
            <w:r w:rsidRPr="00DE5B1C">
              <w:rPr>
                <w:rStyle w:val="Hipervnculo"/>
                <w:noProof/>
              </w:rPr>
              <w:t>VMS de Seguridad Electrónica S.A.S. (SESA):</w:t>
            </w:r>
            <w:r>
              <w:rPr>
                <w:noProof/>
                <w:webHidden/>
              </w:rPr>
              <w:tab/>
            </w:r>
            <w:r>
              <w:rPr>
                <w:noProof/>
                <w:webHidden/>
              </w:rPr>
              <w:fldChar w:fldCharType="begin"/>
            </w:r>
            <w:r>
              <w:rPr>
                <w:noProof/>
                <w:webHidden/>
              </w:rPr>
              <w:instrText xml:space="preserve"> PAGEREF _Toc164869271 \h </w:instrText>
            </w:r>
            <w:r>
              <w:rPr>
                <w:noProof/>
                <w:webHidden/>
              </w:rPr>
            </w:r>
            <w:r>
              <w:rPr>
                <w:noProof/>
                <w:webHidden/>
              </w:rPr>
              <w:fldChar w:fldCharType="separate"/>
            </w:r>
            <w:r>
              <w:rPr>
                <w:noProof/>
                <w:webHidden/>
              </w:rPr>
              <w:t>6</w:t>
            </w:r>
            <w:r>
              <w:rPr>
                <w:noProof/>
                <w:webHidden/>
              </w:rPr>
              <w:fldChar w:fldCharType="end"/>
            </w:r>
          </w:hyperlink>
        </w:p>
        <w:p w14:paraId="472A31AA" w14:textId="5220C97A" w:rsidR="00A27B38" w:rsidRDefault="00A27B38">
          <w:pPr>
            <w:pStyle w:val="TDC3"/>
            <w:tabs>
              <w:tab w:val="right" w:leader="dot" w:pos="9016"/>
            </w:tabs>
            <w:rPr>
              <w:noProof/>
              <w:color w:val="auto"/>
              <w:sz w:val="22"/>
              <w:szCs w:val="22"/>
              <w:lang w:eastAsia="es-ES"/>
            </w:rPr>
          </w:pPr>
          <w:hyperlink w:anchor="_Toc164869272" w:history="1">
            <w:r w:rsidRPr="00DE5B1C">
              <w:rPr>
                <w:rStyle w:val="Hipervnculo"/>
                <w:noProof/>
              </w:rPr>
              <w:t>Vigilancia Electrónica Integral S.A.S. (VEI):</w:t>
            </w:r>
            <w:r>
              <w:rPr>
                <w:noProof/>
                <w:webHidden/>
              </w:rPr>
              <w:tab/>
            </w:r>
            <w:r>
              <w:rPr>
                <w:noProof/>
                <w:webHidden/>
              </w:rPr>
              <w:fldChar w:fldCharType="begin"/>
            </w:r>
            <w:r>
              <w:rPr>
                <w:noProof/>
                <w:webHidden/>
              </w:rPr>
              <w:instrText xml:space="preserve"> PAGEREF _Toc164869272 \h </w:instrText>
            </w:r>
            <w:r>
              <w:rPr>
                <w:noProof/>
                <w:webHidden/>
              </w:rPr>
            </w:r>
            <w:r>
              <w:rPr>
                <w:noProof/>
                <w:webHidden/>
              </w:rPr>
              <w:fldChar w:fldCharType="separate"/>
            </w:r>
            <w:r>
              <w:rPr>
                <w:noProof/>
                <w:webHidden/>
              </w:rPr>
              <w:t>6</w:t>
            </w:r>
            <w:r>
              <w:rPr>
                <w:noProof/>
                <w:webHidden/>
              </w:rPr>
              <w:fldChar w:fldCharType="end"/>
            </w:r>
          </w:hyperlink>
        </w:p>
        <w:p w14:paraId="38C01DAD" w14:textId="06A900C2" w:rsidR="00A27B38" w:rsidRDefault="00A27B38">
          <w:pPr>
            <w:pStyle w:val="TDC3"/>
            <w:tabs>
              <w:tab w:val="right" w:leader="dot" w:pos="9016"/>
            </w:tabs>
            <w:rPr>
              <w:noProof/>
              <w:color w:val="auto"/>
              <w:sz w:val="22"/>
              <w:szCs w:val="22"/>
              <w:lang w:eastAsia="es-ES"/>
            </w:rPr>
          </w:pPr>
          <w:hyperlink w:anchor="_Toc164869273" w:history="1">
            <w:r w:rsidRPr="00DE5B1C">
              <w:rPr>
                <w:rStyle w:val="Hipervnculo"/>
                <w:noProof/>
              </w:rPr>
              <w:t>Soluciones Integrales de Seguridad (SISE):</w:t>
            </w:r>
            <w:r>
              <w:rPr>
                <w:noProof/>
                <w:webHidden/>
              </w:rPr>
              <w:tab/>
            </w:r>
            <w:r>
              <w:rPr>
                <w:noProof/>
                <w:webHidden/>
              </w:rPr>
              <w:fldChar w:fldCharType="begin"/>
            </w:r>
            <w:r>
              <w:rPr>
                <w:noProof/>
                <w:webHidden/>
              </w:rPr>
              <w:instrText xml:space="preserve"> PAGEREF _Toc164869273 \h </w:instrText>
            </w:r>
            <w:r>
              <w:rPr>
                <w:noProof/>
                <w:webHidden/>
              </w:rPr>
            </w:r>
            <w:r>
              <w:rPr>
                <w:noProof/>
                <w:webHidden/>
              </w:rPr>
              <w:fldChar w:fldCharType="separate"/>
            </w:r>
            <w:r>
              <w:rPr>
                <w:noProof/>
                <w:webHidden/>
              </w:rPr>
              <w:t>6</w:t>
            </w:r>
            <w:r>
              <w:rPr>
                <w:noProof/>
                <w:webHidden/>
              </w:rPr>
              <w:fldChar w:fldCharType="end"/>
            </w:r>
          </w:hyperlink>
        </w:p>
        <w:p w14:paraId="3D3F444C" w14:textId="0B022EDB" w:rsidR="00A27B38" w:rsidRDefault="00A27B38">
          <w:pPr>
            <w:pStyle w:val="TDC3"/>
            <w:tabs>
              <w:tab w:val="right" w:leader="dot" w:pos="9016"/>
            </w:tabs>
            <w:rPr>
              <w:noProof/>
              <w:color w:val="auto"/>
              <w:sz w:val="22"/>
              <w:szCs w:val="22"/>
              <w:lang w:eastAsia="es-ES"/>
            </w:rPr>
          </w:pPr>
          <w:hyperlink w:anchor="_Toc164869274" w:history="1">
            <w:r w:rsidRPr="00DE5B1C">
              <w:rPr>
                <w:rStyle w:val="Hipervnculo"/>
                <w:noProof/>
              </w:rPr>
              <w:t>Seguridad y Tecnología (SET):</w:t>
            </w:r>
            <w:r>
              <w:rPr>
                <w:noProof/>
                <w:webHidden/>
              </w:rPr>
              <w:tab/>
            </w:r>
            <w:r>
              <w:rPr>
                <w:noProof/>
                <w:webHidden/>
              </w:rPr>
              <w:fldChar w:fldCharType="begin"/>
            </w:r>
            <w:r>
              <w:rPr>
                <w:noProof/>
                <w:webHidden/>
              </w:rPr>
              <w:instrText xml:space="preserve"> PAGEREF _Toc164869274 \h </w:instrText>
            </w:r>
            <w:r>
              <w:rPr>
                <w:noProof/>
                <w:webHidden/>
              </w:rPr>
            </w:r>
            <w:r>
              <w:rPr>
                <w:noProof/>
                <w:webHidden/>
              </w:rPr>
              <w:fldChar w:fldCharType="separate"/>
            </w:r>
            <w:r>
              <w:rPr>
                <w:noProof/>
                <w:webHidden/>
              </w:rPr>
              <w:t>7</w:t>
            </w:r>
            <w:r>
              <w:rPr>
                <w:noProof/>
                <w:webHidden/>
              </w:rPr>
              <w:fldChar w:fldCharType="end"/>
            </w:r>
          </w:hyperlink>
        </w:p>
        <w:p w14:paraId="3F2BF844" w14:textId="48A135D8" w:rsidR="00A27B38" w:rsidRDefault="00A27B38">
          <w:pPr>
            <w:pStyle w:val="TDC2"/>
            <w:tabs>
              <w:tab w:val="left" w:pos="1680"/>
              <w:tab w:val="right" w:leader="dot" w:pos="9016"/>
            </w:tabs>
            <w:rPr>
              <w:noProof/>
              <w:color w:val="auto"/>
              <w:sz w:val="22"/>
              <w:szCs w:val="22"/>
              <w:lang w:eastAsia="es-ES"/>
            </w:rPr>
          </w:pPr>
          <w:hyperlink w:anchor="_Toc164869275" w:history="1">
            <w:r w:rsidRPr="00DE5B1C">
              <w:rPr>
                <w:rStyle w:val="Hipervnculo"/>
                <w:noProof/>
                <w:lang w:val="es"/>
              </w:rPr>
              <w:t>3.2</w:t>
            </w:r>
            <w:r>
              <w:rPr>
                <w:noProof/>
                <w:color w:val="auto"/>
                <w:sz w:val="22"/>
                <w:szCs w:val="22"/>
                <w:lang w:eastAsia="es-ES"/>
              </w:rPr>
              <w:tab/>
            </w:r>
            <w:r w:rsidRPr="00DE5B1C">
              <w:rPr>
                <w:rStyle w:val="Hipervnculo"/>
                <w:noProof/>
                <w:lang w:val="es"/>
              </w:rPr>
              <w:t>Precedentes a Nivel Internacional:</w:t>
            </w:r>
            <w:r>
              <w:rPr>
                <w:noProof/>
                <w:webHidden/>
              </w:rPr>
              <w:tab/>
            </w:r>
            <w:r>
              <w:rPr>
                <w:noProof/>
                <w:webHidden/>
              </w:rPr>
              <w:fldChar w:fldCharType="begin"/>
            </w:r>
            <w:r>
              <w:rPr>
                <w:noProof/>
                <w:webHidden/>
              </w:rPr>
              <w:instrText xml:space="preserve"> PAGEREF _Toc164869275 \h </w:instrText>
            </w:r>
            <w:r>
              <w:rPr>
                <w:noProof/>
                <w:webHidden/>
              </w:rPr>
            </w:r>
            <w:r>
              <w:rPr>
                <w:noProof/>
                <w:webHidden/>
              </w:rPr>
              <w:fldChar w:fldCharType="separate"/>
            </w:r>
            <w:r>
              <w:rPr>
                <w:noProof/>
                <w:webHidden/>
              </w:rPr>
              <w:t>7</w:t>
            </w:r>
            <w:r>
              <w:rPr>
                <w:noProof/>
                <w:webHidden/>
              </w:rPr>
              <w:fldChar w:fldCharType="end"/>
            </w:r>
          </w:hyperlink>
        </w:p>
        <w:p w14:paraId="14E02EAF" w14:textId="22551B77" w:rsidR="00A27B38" w:rsidRDefault="00A27B38">
          <w:pPr>
            <w:pStyle w:val="TDC3"/>
            <w:tabs>
              <w:tab w:val="right" w:leader="dot" w:pos="9016"/>
            </w:tabs>
            <w:rPr>
              <w:noProof/>
              <w:color w:val="auto"/>
              <w:sz w:val="22"/>
              <w:szCs w:val="22"/>
              <w:lang w:eastAsia="es-ES"/>
            </w:rPr>
          </w:pPr>
          <w:hyperlink w:anchor="_Toc164869276" w:history="1">
            <w:r w:rsidRPr="00DE5B1C">
              <w:rPr>
                <w:rStyle w:val="Hipervnculo"/>
                <w:noProof/>
              </w:rPr>
              <w:t>Milestone Systems:</w:t>
            </w:r>
            <w:r>
              <w:rPr>
                <w:noProof/>
                <w:webHidden/>
              </w:rPr>
              <w:tab/>
            </w:r>
            <w:r>
              <w:rPr>
                <w:noProof/>
                <w:webHidden/>
              </w:rPr>
              <w:fldChar w:fldCharType="begin"/>
            </w:r>
            <w:r>
              <w:rPr>
                <w:noProof/>
                <w:webHidden/>
              </w:rPr>
              <w:instrText xml:space="preserve"> PAGEREF _Toc164869276 \h </w:instrText>
            </w:r>
            <w:r>
              <w:rPr>
                <w:noProof/>
                <w:webHidden/>
              </w:rPr>
            </w:r>
            <w:r>
              <w:rPr>
                <w:noProof/>
                <w:webHidden/>
              </w:rPr>
              <w:fldChar w:fldCharType="separate"/>
            </w:r>
            <w:r>
              <w:rPr>
                <w:noProof/>
                <w:webHidden/>
              </w:rPr>
              <w:t>7</w:t>
            </w:r>
            <w:r>
              <w:rPr>
                <w:noProof/>
                <w:webHidden/>
              </w:rPr>
              <w:fldChar w:fldCharType="end"/>
            </w:r>
          </w:hyperlink>
        </w:p>
        <w:p w14:paraId="776BAB37" w14:textId="4A205434" w:rsidR="00A27B38" w:rsidRDefault="00A27B38">
          <w:pPr>
            <w:pStyle w:val="TDC3"/>
            <w:tabs>
              <w:tab w:val="right" w:leader="dot" w:pos="9016"/>
            </w:tabs>
            <w:rPr>
              <w:noProof/>
              <w:color w:val="auto"/>
              <w:sz w:val="22"/>
              <w:szCs w:val="22"/>
              <w:lang w:eastAsia="es-ES"/>
            </w:rPr>
          </w:pPr>
          <w:hyperlink w:anchor="_Toc164869277" w:history="1">
            <w:r w:rsidRPr="00DE5B1C">
              <w:rPr>
                <w:rStyle w:val="Hipervnculo"/>
                <w:noProof/>
              </w:rPr>
              <w:t>Genetec</w:t>
            </w:r>
            <w:r>
              <w:rPr>
                <w:noProof/>
                <w:webHidden/>
              </w:rPr>
              <w:tab/>
            </w:r>
            <w:r>
              <w:rPr>
                <w:noProof/>
                <w:webHidden/>
              </w:rPr>
              <w:fldChar w:fldCharType="begin"/>
            </w:r>
            <w:r>
              <w:rPr>
                <w:noProof/>
                <w:webHidden/>
              </w:rPr>
              <w:instrText xml:space="preserve"> PAGEREF _Toc164869277 \h </w:instrText>
            </w:r>
            <w:r>
              <w:rPr>
                <w:noProof/>
                <w:webHidden/>
              </w:rPr>
            </w:r>
            <w:r>
              <w:rPr>
                <w:noProof/>
                <w:webHidden/>
              </w:rPr>
              <w:fldChar w:fldCharType="separate"/>
            </w:r>
            <w:r>
              <w:rPr>
                <w:noProof/>
                <w:webHidden/>
              </w:rPr>
              <w:t>7</w:t>
            </w:r>
            <w:r>
              <w:rPr>
                <w:noProof/>
                <w:webHidden/>
              </w:rPr>
              <w:fldChar w:fldCharType="end"/>
            </w:r>
          </w:hyperlink>
        </w:p>
        <w:p w14:paraId="78944D4B" w14:textId="25D76375" w:rsidR="00A27B38" w:rsidRDefault="00A27B38">
          <w:pPr>
            <w:pStyle w:val="TDC3"/>
            <w:tabs>
              <w:tab w:val="right" w:leader="dot" w:pos="9016"/>
            </w:tabs>
            <w:rPr>
              <w:noProof/>
              <w:color w:val="auto"/>
              <w:sz w:val="22"/>
              <w:szCs w:val="22"/>
              <w:lang w:eastAsia="es-ES"/>
            </w:rPr>
          </w:pPr>
          <w:hyperlink w:anchor="_Toc164869278" w:history="1">
            <w:r w:rsidRPr="00DE5B1C">
              <w:rPr>
                <w:rStyle w:val="Hipervnculo"/>
                <w:noProof/>
              </w:rPr>
              <w:t>Genetec Security Center:</w:t>
            </w:r>
            <w:r>
              <w:rPr>
                <w:noProof/>
                <w:webHidden/>
              </w:rPr>
              <w:tab/>
            </w:r>
            <w:r>
              <w:rPr>
                <w:noProof/>
                <w:webHidden/>
              </w:rPr>
              <w:fldChar w:fldCharType="begin"/>
            </w:r>
            <w:r>
              <w:rPr>
                <w:noProof/>
                <w:webHidden/>
              </w:rPr>
              <w:instrText xml:space="preserve"> PAGEREF _Toc164869278 \h </w:instrText>
            </w:r>
            <w:r>
              <w:rPr>
                <w:noProof/>
                <w:webHidden/>
              </w:rPr>
            </w:r>
            <w:r>
              <w:rPr>
                <w:noProof/>
                <w:webHidden/>
              </w:rPr>
              <w:fldChar w:fldCharType="separate"/>
            </w:r>
            <w:r>
              <w:rPr>
                <w:noProof/>
                <w:webHidden/>
              </w:rPr>
              <w:t>7</w:t>
            </w:r>
            <w:r>
              <w:rPr>
                <w:noProof/>
                <w:webHidden/>
              </w:rPr>
              <w:fldChar w:fldCharType="end"/>
            </w:r>
          </w:hyperlink>
        </w:p>
        <w:p w14:paraId="6C66413C" w14:textId="7641FDA8" w:rsidR="00A27B38" w:rsidRDefault="00A27B38">
          <w:pPr>
            <w:pStyle w:val="TDC3"/>
            <w:tabs>
              <w:tab w:val="right" w:leader="dot" w:pos="9016"/>
            </w:tabs>
            <w:rPr>
              <w:noProof/>
              <w:color w:val="auto"/>
              <w:sz w:val="22"/>
              <w:szCs w:val="22"/>
              <w:lang w:eastAsia="es-ES"/>
            </w:rPr>
          </w:pPr>
          <w:hyperlink w:anchor="_Toc164869279" w:history="1">
            <w:r w:rsidRPr="00DE5B1C">
              <w:rPr>
                <w:rStyle w:val="Hipervnculo"/>
                <w:noProof/>
              </w:rPr>
              <w:t>Avigilon Control Center:</w:t>
            </w:r>
            <w:r>
              <w:rPr>
                <w:noProof/>
                <w:webHidden/>
              </w:rPr>
              <w:tab/>
            </w:r>
            <w:r>
              <w:rPr>
                <w:noProof/>
                <w:webHidden/>
              </w:rPr>
              <w:fldChar w:fldCharType="begin"/>
            </w:r>
            <w:r>
              <w:rPr>
                <w:noProof/>
                <w:webHidden/>
              </w:rPr>
              <w:instrText xml:space="preserve"> PAGEREF _Toc164869279 \h </w:instrText>
            </w:r>
            <w:r>
              <w:rPr>
                <w:noProof/>
                <w:webHidden/>
              </w:rPr>
            </w:r>
            <w:r>
              <w:rPr>
                <w:noProof/>
                <w:webHidden/>
              </w:rPr>
              <w:fldChar w:fldCharType="separate"/>
            </w:r>
            <w:r>
              <w:rPr>
                <w:noProof/>
                <w:webHidden/>
              </w:rPr>
              <w:t>7</w:t>
            </w:r>
            <w:r>
              <w:rPr>
                <w:noProof/>
                <w:webHidden/>
              </w:rPr>
              <w:fldChar w:fldCharType="end"/>
            </w:r>
          </w:hyperlink>
        </w:p>
        <w:p w14:paraId="29E198E7" w14:textId="0A910652" w:rsidR="00A27B38" w:rsidRDefault="00A27B38">
          <w:pPr>
            <w:pStyle w:val="TDC3"/>
            <w:tabs>
              <w:tab w:val="right" w:leader="dot" w:pos="9016"/>
            </w:tabs>
            <w:rPr>
              <w:noProof/>
              <w:color w:val="auto"/>
              <w:sz w:val="22"/>
              <w:szCs w:val="22"/>
              <w:lang w:eastAsia="es-ES"/>
            </w:rPr>
          </w:pPr>
          <w:hyperlink w:anchor="_Toc164869280" w:history="1">
            <w:r w:rsidRPr="00DE5B1C">
              <w:rPr>
                <w:rStyle w:val="Hipervnculo"/>
                <w:noProof/>
              </w:rPr>
              <w:t>ExacqVision:</w:t>
            </w:r>
            <w:r>
              <w:rPr>
                <w:noProof/>
                <w:webHidden/>
              </w:rPr>
              <w:tab/>
            </w:r>
            <w:r>
              <w:rPr>
                <w:noProof/>
                <w:webHidden/>
              </w:rPr>
              <w:fldChar w:fldCharType="begin"/>
            </w:r>
            <w:r>
              <w:rPr>
                <w:noProof/>
                <w:webHidden/>
              </w:rPr>
              <w:instrText xml:space="preserve"> PAGEREF _Toc164869280 \h </w:instrText>
            </w:r>
            <w:r>
              <w:rPr>
                <w:noProof/>
                <w:webHidden/>
              </w:rPr>
            </w:r>
            <w:r>
              <w:rPr>
                <w:noProof/>
                <w:webHidden/>
              </w:rPr>
              <w:fldChar w:fldCharType="separate"/>
            </w:r>
            <w:r>
              <w:rPr>
                <w:noProof/>
                <w:webHidden/>
              </w:rPr>
              <w:t>7</w:t>
            </w:r>
            <w:r>
              <w:rPr>
                <w:noProof/>
                <w:webHidden/>
              </w:rPr>
              <w:fldChar w:fldCharType="end"/>
            </w:r>
          </w:hyperlink>
        </w:p>
        <w:p w14:paraId="4EB3A45E" w14:textId="67CCA6BC" w:rsidR="00A27B38" w:rsidRDefault="00A27B38">
          <w:pPr>
            <w:pStyle w:val="TDC3"/>
            <w:tabs>
              <w:tab w:val="right" w:leader="dot" w:pos="9016"/>
            </w:tabs>
            <w:rPr>
              <w:noProof/>
              <w:color w:val="auto"/>
              <w:sz w:val="22"/>
              <w:szCs w:val="22"/>
              <w:lang w:eastAsia="es-ES"/>
            </w:rPr>
          </w:pPr>
          <w:hyperlink w:anchor="_Toc164869281" w:history="1">
            <w:r w:rsidRPr="00DE5B1C">
              <w:rPr>
                <w:rStyle w:val="Hipervnculo"/>
                <w:noProof/>
              </w:rPr>
              <w:t>Luxriot Evo:</w:t>
            </w:r>
            <w:r>
              <w:rPr>
                <w:noProof/>
                <w:webHidden/>
              </w:rPr>
              <w:tab/>
            </w:r>
            <w:r>
              <w:rPr>
                <w:noProof/>
                <w:webHidden/>
              </w:rPr>
              <w:fldChar w:fldCharType="begin"/>
            </w:r>
            <w:r>
              <w:rPr>
                <w:noProof/>
                <w:webHidden/>
              </w:rPr>
              <w:instrText xml:space="preserve"> PAGEREF _Toc164869281 \h </w:instrText>
            </w:r>
            <w:r>
              <w:rPr>
                <w:noProof/>
                <w:webHidden/>
              </w:rPr>
            </w:r>
            <w:r>
              <w:rPr>
                <w:noProof/>
                <w:webHidden/>
              </w:rPr>
              <w:fldChar w:fldCharType="separate"/>
            </w:r>
            <w:r>
              <w:rPr>
                <w:noProof/>
                <w:webHidden/>
              </w:rPr>
              <w:t>7</w:t>
            </w:r>
            <w:r>
              <w:rPr>
                <w:noProof/>
                <w:webHidden/>
              </w:rPr>
              <w:fldChar w:fldCharType="end"/>
            </w:r>
          </w:hyperlink>
        </w:p>
        <w:p w14:paraId="5CB58ACE" w14:textId="3C40D0D5" w:rsidR="00A27B38" w:rsidRDefault="00A27B38">
          <w:pPr>
            <w:pStyle w:val="TDC2"/>
            <w:tabs>
              <w:tab w:val="left" w:pos="1680"/>
              <w:tab w:val="right" w:leader="dot" w:pos="9016"/>
            </w:tabs>
            <w:rPr>
              <w:noProof/>
              <w:color w:val="auto"/>
              <w:sz w:val="22"/>
              <w:szCs w:val="22"/>
              <w:lang w:eastAsia="es-ES"/>
            </w:rPr>
          </w:pPr>
          <w:hyperlink w:anchor="_Toc164869282" w:history="1">
            <w:r w:rsidRPr="00DE5B1C">
              <w:rPr>
                <w:rStyle w:val="Hipervnculo"/>
                <w:noProof/>
                <w:lang w:val="es"/>
              </w:rPr>
              <w:t>3.3</w:t>
            </w:r>
            <w:r>
              <w:rPr>
                <w:noProof/>
                <w:color w:val="auto"/>
                <w:sz w:val="22"/>
                <w:szCs w:val="22"/>
                <w:lang w:eastAsia="es-ES"/>
              </w:rPr>
              <w:tab/>
            </w:r>
            <w:r w:rsidRPr="00DE5B1C">
              <w:rPr>
                <w:rStyle w:val="Hipervnculo"/>
                <w:noProof/>
                <w:lang w:val="es"/>
              </w:rPr>
              <w:t>¿Cuáles son los softwares más renombrados en el sector?</w:t>
            </w:r>
            <w:r>
              <w:rPr>
                <w:noProof/>
                <w:webHidden/>
              </w:rPr>
              <w:tab/>
            </w:r>
            <w:r>
              <w:rPr>
                <w:noProof/>
                <w:webHidden/>
              </w:rPr>
              <w:fldChar w:fldCharType="begin"/>
            </w:r>
            <w:r>
              <w:rPr>
                <w:noProof/>
                <w:webHidden/>
              </w:rPr>
              <w:instrText xml:space="preserve"> PAGEREF _Toc164869282 \h </w:instrText>
            </w:r>
            <w:r>
              <w:rPr>
                <w:noProof/>
                <w:webHidden/>
              </w:rPr>
            </w:r>
            <w:r>
              <w:rPr>
                <w:noProof/>
                <w:webHidden/>
              </w:rPr>
              <w:fldChar w:fldCharType="separate"/>
            </w:r>
            <w:r>
              <w:rPr>
                <w:noProof/>
                <w:webHidden/>
              </w:rPr>
              <w:t>8</w:t>
            </w:r>
            <w:r>
              <w:rPr>
                <w:noProof/>
                <w:webHidden/>
              </w:rPr>
              <w:fldChar w:fldCharType="end"/>
            </w:r>
          </w:hyperlink>
        </w:p>
        <w:p w14:paraId="3B9AE6D0" w14:textId="02809FC0" w:rsidR="00A27B38" w:rsidRDefault="00A27B38">
          <w:pPr>
            <w:pStyle w:val="TDC3"/>
            <w:tabs>
              <w:tab w:val="left" w:pos="1920"/>
              <w:tab w:val="right" w:leader="dot" w:pos="9016"/>
            </w:tabs>
            <w:rPr>
              <w:noProof/>
              <w:color w:val="auto"/>
              <w:sz w:val="22"/>
              <w:szCs w:val="22"/>
              <w:lang w:eastAsia="es-ES"/>
            </w:rPr>
          </w:pPr>
          <w:hyperlink w:anchor="_Toc164869283" w:history="1">
            <w:r w:rsidRPr="00DE5B1C">
              <w:rPr>
                <w:rStyle w:val="Hipervnculo"/>
                <w:noProof/>
                <w:lang w:val="es"/>
              </w:rPr>
              <w:t>3.3.1</w:t>
            </w:r>
            <w:r>
              <w:rPr>
                <w:noProof/>
                <w:color w:val="auto"/>
                <w:sz w:val="22"/>
                <w:szCs w:val="22"/>
                <w:lang w:eastAsia="es-ES"/>
              </w:rPr>
              <w:tab/>
            </w:r>
            <w:r w:rsidRPr="00DE5B1C">
              <w:rPr>
                <w:rStyle w:val="Hipervnculo"/>
                <w:noProof/>
                <w:lang w:val="es"/>
              </w:rPr>
              <w:t>Milestone XProtect:</w:t>
            </w:r>
            <w:r>
              <w:rPr>
                <w:noProof/>
                <w:webHidden/>
              </w:rPr>
              <w:tab/>
            </w:r>
            <w:r>
              <w:rPr>
                <w:noProof/>
                <w:webHidden/>
              </w:rPr>
              <w:fldChar w:fldCharType="begin"/>
            </w:r>
            <w:r>
              <w:rPr>
                <w:noProof/>
                <w:webHidden/>
              </w:rPr>
              <w:instrText xml:space="preserve"> PAGEREF _Toc164869283 \h </w:instrText>
            </w:r>
            <w:r>
              <w:rPr>
                <w:noProof/>
                <w:webHidden/>
              </w:rPr>
            </w:r>
            <w:r>
              <w:rPr>
                <w:noProof/>
                <w:webHidden/>
              </w:rPr>
              <w:fldChar w:fldCharType="separate"/>
            </w:r>
            <w:r>
              <w:rPr>
                <w:noProof/>
                <w:webHidden/>
              </w:rPr>
              <w:t>8</w:t>
            </w:r>
            <w:r>
              <w:rPr>
                <w:noProof/>
                <w:webHidden/>
              </w:rPr>
              <w:fldChar w:fldCharType="end"/>
            </w:r>
          </w:hyperlink>
        </w:p>
        <w:p w14:paraId="40959B92" w14:textId="5202211C" w:rsidR="00A27B38" w:rsidRDefault="00A27B38">
          <w:pPr>
            <w:pStyle w:val="TDC3"/>
            <w:tabs>
              <w:tab w:val="left" w:pos="1920"/>
              <w:tab w:val="right" w:leader="dot" w:pos="9016"/>
            </w:tabs>
            <w:rPr>
              <w:noProof/>
              <w:color w:val="auto"/>
              <w:sz w:val="22"/>
              <w:szCs w:val="22"/>
              <w:lang w:eastAsia="es-ES"/>
            </w:rPr>
          </w:pPr>
          <w:hyperlink w:anchor="_Toc164869284" w:history="1">
            <w:r w:rsidRPr="00DE5B1C">
              <w:rPr>
                <w:rStyle w:val="Hipervnculo"/>
                <w:noProof/>
                <w:lang w:val="es"/>
              </w:rPr>
              <w:t>3.3.2</w:t>
            </w:r>
            <w:r>
              <w:rPr>
                <w:noProof/>
                <w:color w:val="auto"/>
                <w:sz w:val="22"/>
                <w:szCs w:val="22"/>
                <w:lang w:eastAsia="es-ES"/>
              </w:rPr>
              <w:tab/>
            </w:r>
            <w:r w:rsidRPr="00DE5B1C">
              <w:rPr>
                <w:rStyle w:val="Hipervnculo"/>
                <w:noProof/>
                <w:lang w:val="es"/>
              </w:rPr>
              <w:t>Genetec</w:t>
            </w:r>
            <w:r>
              <w:rPr>
                <w:noProof/>
                <w:webHidden/>
              </w:rPr>
              <w:tab/>
            </w:r>
            <w:r>
              <w:rPr>
                <w:noProof/>
                <w:webHidden/>
              </w:rPr>
              <w:fldChar w:fldCharType="begin"/>
            </w:r>
            <w:r>
              <w:rPr>
                <w:noProof/>
                <w:webHidden/>
              </w:rPr>
              <w:instrText xml:space="preserve"> PAGEREF _Toc164869284 \h </w:instrText>
            </w:r>
            <w:r>
              <w:rPr>
                <w:noProof/>
                <w:webHidden/>
              </w:rPr>
            </w:r>
            <w:r>
              <w:rPr>
                <w:noProof/>
                <w:webHidden/>
              </w:rPr>
              <w:fldChar w:fldCharType="separate"/>
            </w:r>
            <w:r>
              <w:rPr>
                <w:noProof/>
                <w:webHidden/>
              </w:rPr>
              <w:t>9</w:t>
            </w:r>
            <w:r>
              <w:rPr>
                <w:noProof/>
                <w:webHidden/>
              </w:rPr>
              <w:fldChar w:fldCharType="end"/>
            </w:r>
          </w:hyperlink>
        </w:p>
        <w:p w14:paraId="467DF9FE" w14:textId="17F4CDDE" w:rsidR="00A27B38" w:rsidRDefault="00A27B38">
          <w:pPr>
            <w:pStyle w:val="TDC3"/>
            <w:tabs>
              <w:tab w:val="left" w:pos="1920"/>
              <w:tab w:val="right" w:leader="dot" w:pos="9016"/>
            </w:tabs>
            <w:rPr>
              <w:noProof/>
              <w:color w:val="auto"/>
              <w:sz w:val="22"/>
              <w:szCs w:val="22"/>
              <w:lang w:eastAsia="es-ES"/>
            </w:rPr>
          </w:pPr>
          <w:hyperlink w:anchor="_Toc164869285" w:history="1">
            <w:r w:rsidRPr="00DE5B1C">
              <w:rPr>
                <w:rStyle w:val="Hipervnculo"/>
                <w:noProof/>
                <w:lang w:val="es"/>
              </w:rPr>
              <w:t>3.3.3</w:t>
            </w:r>
            <w:r>
              <w:rPr>
                <w:noProof/>
                <w:color w:val="auto"/>
                <w:sz w:val="22"/>
                <w:szCs w:val="22"/>
                <w:lang w:eastAsia="es-ES"/>
              </w:rPr>
              <w:tab/>
            </w:r>
            <w:r w:rsidRPr="00DE5B1C">
              <w:rPr>
                <w:rStyle w:val="Hipervnculo"/>
                <w:noProof/>
                <w:lang w:val="es"/>
              </w:rPr>
              <w:t>Avigilon Control Center:</w:t>
            </w:r>
            <w:r>
              <w:rPr>
                <w:noProof/>
                <w:webHidden/>
              </w:rPr>
              <w:tab/>
            </w:r>
            <w:r>
              <w:rPr>
                <w:noProof/>
                <w:webHidden/>
              </w:rPr>
              <w:fldChar w:fldCharType="begin"/>
            </w:r>
            <w:r>
              <w:rPr>
                <w:noProof/>
                <w:webHidden/>
              </w:rPr>
              <w:instrText xml:space="preserve"> PAGEREF _Toc164869285 \h </w:instrText>
            </w:r>
            <w:r>
              <w:rPr>
                <w:noProof/>
                <w:webHidden/>
              </w:rPr>
            </w:r>
            <w:r>
              <w:rPr>
                <w:noProof/>
                <w:webHidden/>
              </w:rPr>
              <w:fldChar w:fldCharType="separate"/>
            </w:r>
            <w:r>
              <w:rPr>
                <w:noProof/>
                <w:webHidden/>
              </w:rPr>
              <w:t>10</w:t>
            </w:r>
            <w:r>
              <w:rPr>
                <w:noProof/>
                <w:webHidden/>
              </w:rPr>
              <w:fldChar w:fldCharType="end"/>
            </w:r>
          </w:hyperlink>
        </w:p>
        <w:p w14:paraId="69EC69D3" w14:textId="5CB22313" w:rsidR="00A27B38" w:rsidRDefault="00A27B38">
          <w:pPr>
            <w:pStyle w:val="TDC3"/>
            <w:tabs>
              <w:tab w:val="left" w:pos="1920"/>
              <w:tab w:val="right" w:leader="dot" w:pos="9016"/>
            </w:tabs>
            <w:rPr>
              <w:noProof/>
              <w:color w:val="auto"/>
              <w:sz w:val="22"/>
              <w:szCs w:val="22"/>
              <w:lang w:eastAsia="es-ES"/>
            </w:rPr>
          </w:pPr>
          <w:hyperlink w:anchor="_Toc164869286" w:history="1">
            <w:r w:rsidRPr="00DE5B1C">
              <w:rPr>
                <w:rStyle w:val="Hipervnculo"/>
                <w:noProof/>
                <w:lang w:val="es"/>
              </w:rPr>
              <w:t>3.3.4</w:t>
            </w:r>
            <w:r>
              <w:rPr>
                <w:noProof/>
                <w:color w:val="auto"/>
                <w:sz w:val="22"/>
                <w:szCs w:val="22"/>
                <w:lang w:eastAsia="es-ES"/>
              </w:rPr>
              <w:tab/>
            </w:r>
            <w:r w:rsidRPr="00DE5B1C">
              <w:rPr>
                <w:rStyle w:val="Hipervnculo"/>
                <w:noProof/>
                <w:lang w:val="es"/>
              </w:rPr>
              <w:t>ExacqVision:</w:t>
            </w:r>
            <w:r>
              <w:rPr>
                <w:noProof/>
                <w:webHidden/>
              </w:rPr>
              <w:tab/>
            </w:r>
            <w:r>
              <w:rPr>
                <w:noProof/>
                <w:webHidden/>
              </w:rPr>
              <w:fldChar w:fldCharType="begin"/>
            </w:r>
            <w:r>
              <w:rPr>
                <w:noProof/>
                <w:webHidden/>
              </w:rPr>
              <w:instrText xml:space="preserve"> PAGEREF _Toc164869286 \h </w:instrText>
            </w:r>
            <w:r>
              <w:rPr>
                <w:noProof/>
                <w:webHidden/>
              </w:rPr>
            </w:r>
            <w:r>
              <w:rPr>
                <w:noProof/>
                <w:webHidden/>
              </w:rPr>
              <w:fldChar w:fldCharType="separate"/>
            </w:r>
            <w:r>
              <w:rPr>
                <w:noProof/>
                <w:webHidden/>
              </w:rPr>
              <w:t>11</w:t>
            </w:r>
            <w:r>
              <w:rPr>
                <w:noProof/>
                <w:webHidden/>
              </w:rPr>
              <w:fldChar w:fldCharType="end"/>
            </w:r>
          </w:hyperlink>
        </w:p>
        <w:p w14:paraId="2DA4BAB7" w14:textId="6DC33868" w:rsidR="00A27B38" w:rsidRDefault="00A27B38">
          <w:pPr>
            <w:pStyle w:val="TDC3"/>
            <w:tabs>
              <w:tab w:val="left" w:pos="1920"/>
              <w:tab w:val="right" w:leader="dot" w:pos="9016"/>
            </w:tabs>
            <w:rPr>
              <w:noProof/>
              <w:color w:val="auto"/>
              <w:sz w:val="22"/>
              <w:szCs w:val="22"/>
              <w:lang w:eastAsia="es-ES"/>
            </w:rPr>
          </w:pPr>
          <w:hyperlink w:anchor="_Toc164869287" w:history="1">
            <w:r w:rsidRPr="00DE5B1C">
              <w:rPr>
                <w:rStyle w:val="Hipervnculo"/>
                <w:noProof/>
                <w:lang w:val="es"/>
              </w:rPr>
              <w:t>3.3.5</w:t>
            </w:r>
            <w:r>
              <w:rPr>
                <w:noProof/>
                <w:color w:val="auto"/>
                <w:sz w:val="22"/>
                <w:szCs w:val="22"/>
                <w:lang w:eastAsia="es-ES"/>
              </w:rPr>
              <w:tab/>
            </w:r>
            <w:r w:rsidRPr="00DE5B1C">
              <w:rPr>
                <w:rStyle w:val="Hipervnculo"/>
                <w:noProof/>
                <w:lang w:val="es"/>
              </w:rPr>
              <w:t>Luxriot Evo:</w:t>
            </w:r>
            <w:r>
              <w:rPr>
                <w:noProof/>
                <w:webHidden/>
              </w:rPr>
              <w:tab/>
            </w:r>
            <w:r>
              <w:rPr>
                <w:noProof/>
                <w:webHidden/>
              </w:rPr>
              <w:fldChar w:fldCharType="begin"/>
            </w:r>
            <w:r>
              <w:rPr>
                <w:noProof/>
                <w:webHidden/>
              </w:rPr>
              <w:instrText xml:space="preserve"> PAGEREF _Toc164869287 \h </w:instrText>
            </w:r>
            <w:r>
              <w:rPr>
                <w:noProof/>
                <w:webHidden/>
              </w:rPr>
            </w:r>
            <w:r>
              <w:rPr>
                <w:noProof/>
                <w:webHidden/>
              </w:rPr>
              <w:fldChar w:fldCharType="separate"/>
            </w:r>
            <w:r>
              <w:rPr>
                <w:noProof/>
                <w:webHidden/>
              </w:rPr>
              <w:t>12</w:t>
            </w:r>
            <w:r>
              <w:rPr>
                <w:noProof/>
                <w:webHidden/>
              </w:rPr>
              <w:fldChar w:fldCharType="end"/>
            </w:r>
          </w:hyperlink>
        </w:p>
        <w:p w14:paraId="239BCA03" w14:textId="3ECF9B35" w:rsidR="00A27B38" w:rsidRDefault="00A27B38">
          <w:pPr>
            <w:pStyle w:val="TDC1"/>
            <w:tabs>
              <w:tab w:val="left" w:pos="1200"/>
              <w:tab w:val="right" w:leader="dot" w:pos="9016"/>
            </w:tabs>
            <w:rPr>
              <w:noProof/>
              <w:color w:val="auto"/>
              <w:sz w:val="22"/>
              <w:szCs w:val="22"/>
              <w:lang w:eastAsia="es-ES"/>
            </w:rPr>
          </w:pPr>
          <w:hyperlink w:anchor="_Toc164869288" w:history="1">
            <w:r w:rsidRPr="00DE5B1C">
              <w:rPr>
                <w:rStyle w:val="Hipervnculo"/>
                <w:noProof/>
                <w:lang w:val="es"/>
              </w:rPr>
              <w:t>4</w:t>
            </w:r>
            <w:r>
              <w:rPr>
                <w:noProof/>
                <w:color w:val="auto"/>
                <w:sz w:val="22"/>
                <w:szCs w:val="22"/>
                <w:lang w:eastAsia="es-ES"/>
              </w:rPr>
              <w:tab/>
            </w:r>
            <w:r w:rsidRPr="00DE5B1C">
              <w:rPr>
                <w:rStyle w:val="Hipervnculo"/>
                <w:noProof/>
                <w:lang w:val="es"/>
              </w:rPr>
              <w:t>Tecnologías</w:t>
            </w:r>
            <w:r>
              <w:rPr>
                <w:noProof/>
                <w:webHidden/>
              </w:rPr>
              <w:tab/>
            </w:r>
            <w:r>
              <w:rPr>
                <w:noProof/>
                <w:webHidden/>
              </w:rPr>
              <w:fldChar w:fldCharType="begin"/>
            </w:r>
            <w:r>
              <w:rPr>
                <w:noProof/>
                <w:webHidden/>
              </w:rPr>
              <w:instrText xml:space="preserve"> PAGEREF _Toc164869288 \h </w:instrText>
            </w:r>
            <w:r>
              <w:rPr>
                <w:noProof/>
                <w:webHidden/>
              </w:rPr>
            </w:r>
            <w:r>
              <w:rPr>
                <w:noProof/>
                <w:webHidden/>
              </w:rPr>
              <w:fldChar w:fldCharType="separate"/>
            </w:r>
            <w:r>
              <w:rPr>
                <w:noProof/>
                <w:webHidden/>
              </w:rPr>
              <w:t>13</w:t>
            </w:r>
            <w:r>
              <w:rPr>
                <w:noProof/>
                <w:webHidden/>
              </w:rPr>
              <w:fldChar w:fldCharType="end"/>
            </w:r>
          </w:hyperlink>
        </w:p>
        <w:p w14:paraId="2AA18C2A" w14:textId="202CC2E4" w:rsidR="00A27B38" w:rsidRDefault="00A27B38">
          <w:pPr>
            <w:pStyle w:val="TDC2"/>
            <w:tabs>
              <w:tab w:val="left" w:pos="1680"/>
              <w:tab w:val="right" w:leader="dot" w:pos="9016"/>
            </w:tabs>
            <w:rPr>
              <w:noProof/>
              <w:color w:val="auto"/>
              <w:sz w:val="22"/>
              <w:szCs w:val="22"/>
              <w:lang w:eastAsia="es-ES"/>
            </w:rPr>
          </w:pPr>
          <w:hyperlink w:anchor="_Toc164869289" w:history="1">
            <w:r w:rsidRPr="00DE5B1C">
              <w:rPr>
                <w:rStyle w:val="Hipervnculo"/>
                <w:noProof/>
              </w:rPr>
              <w:t>4.1</w:t>
            </w:r>
            <w:r>
              <w:rPr>
                <w:noProof/>
                <w:color w:val="auto"/>
                <w:sz w:val="22"/>
                <w:szCs w:val="22"/>
                <w:lang w:eastAsia="es-ES"/>
              </w:rPr>
              <w:tab/>
            </w:r>
            <w:r w:rsidRPr="00DE5B1C">
              <w:rPr>
                <w:rStyle w:val="Hipervnculo"/>
                <w:noProof/>
              </w:rPr>
              <w:t>Tipo de Software:</w:t>
            </w:r>
            <w:r>
              <w:rPr>
                <w:noProof/>
                <w:webHidden/>
              </w:rPr>
              <w:tab/>
            </w:r>
            <w:r>
              <w:rPr>
                <w:noProof/>
                <w:webHidden/>
              </w:rPr>
              <w:fldChar w:fldCharType="begin"/>
            </w:r>
            <w:r>
              <w:rPr>
                <w:noProof/>
                <w:webHidden/>
              </w:rPr>
              <w:instrText xml:space="preserve"> PAGEREF _Toc164869289 \h </w:instrText>
            </w:r>
            <w:r>
              <w:rPr>
                <w:noProof/>
                <w:webHidden/>
              </w:rPr>
            </w:r>
            <w:r>
              <w:rPr>
                <w:noProof/>
                <w:webHidden/>
              </w:rPr>
              <w:fldChar w:fldCharType="separate"/>
            </w:r>
            <w:r>
              <w:rPr>
                <w:noProof/>
                <w:webHidden/>
              </w:rPr>
              <w:t>13</w:t>
            </w:r>
            <w:r>
              <w:rPr>
                <w:noProof/>
                <w:webHidden/>
              </w:rPr>
              <w:fldChar w:fldCharType="end"/>
            </w:r>
          </w:hyperlink>
        </w:p>
        <w:p w14:paraId="128AEE25" w14:textId="7AB22915" w:rsidR="00A27B38" w:rsidRDefault="00A27B38">
          <w:pPr>
            <w:pStyle w:val="TDC3"/>
            <w:tabs>
              <w:tab w:val="left" w:pos="1920"/>
              <w:tab w:val="right" w:leader="dot" w:pos="9016"/>
            </w:tabs>
            <w:rPr>
              <w:noProof/>
              <w:color w:val="auto"/>
              <w:sz w:val="22"/>
              <w:szCs w:val="22"/>
              <w:lang w:eastAsia="es-ES"/>
            </w:rPr>
          </w:pPr>
          <w:hyperlink w:anchor="_Toc164869290" w:history="1">
            <w:r w:rsidRPr="00DE5B1C">
              <w:rPr>
                <w:rStyle w:val="Hipervnculo"/>
                <w:noProof/>
              </w:rPr>
              <w:t>4.1.1</w:t>
            </w:r>
            <w:r>
              <w:rPr>
                <w:noProof/>
                <w:color w:val="auto"/>
                <w:sz w:val="22"/>
                <w:szCs w:val="22"/>
                <w:lang w:eastAsia="es-ES"/>
              </w:rPr>
              <w:tab/>
            </w:r>
            <w:r w:rsidRPr="00DE5B1C">
              <w:rPr>
                <w:rStyle w:val="Hipervnculo"/>
                <w:noProof/>
              </w:rPr>
              <w:t>Aplicación de Escritorio:</w:t>
            </w:r>
            <w:r>
              <w:rPr>
                <w:noProof/>
                <w:webHidden/>
              </w:rPr>
              <w:tab/>
            </w:r>
            <w:r>
              <w:rPr>
                <w:noProof/>
                <w:webHidden/>
              </w:rPr>
              <w:fldChar w:fldCharType="begin"/>
            </w:r>
            <w:r>
              <w:rPr>
                <w:noProof/>
                <w:webHidden/>
              </w:rPr>
              <w:instrText xml:space="preserve"> PAGEREF _Toc164869290 \h </w:instrText>
            </w:r>
            <w:r>
              <w:rPr>
                <w:noProof/>
                <w:webHidden/>
              </w:rPr>
            </w:r>
            <w:r>
              <w:rPr>
                <w:noProof/>
                <w:webHidden/>
              </w:rPr>
              <w:fldChar w:fldCharType="separate"/>
            </w:r>
            <w:r>
              <w:rPr>
                <w:noProof/>
                <w:webHidden/>
              </w:rPr>
              <w:t>13</w:t>
            </w:r>
            <w:r>
              <w:rPr>
                <w:noProof/>
                <w:webHidden/>
              </w:rPr>
              <w:fldChar w:fldCharType="end"/>
            </w:r>
          </w:hyperlink>
        </w:p>
        <w:p w14:paraId="76DEAE78" w14:textId="0F954F8D" w:rsidR="00A27B38" w:rsidRDefault="00A27B38">
          <w:pPr>
            <w:pStyle w:val="TDC3"/>
            <w:tabs>
              <w:tab w:val="left" w:pos="1920"/>
              <w:tab w:val="right" w:leader="dot" w:pos="9016"/>
            </w:tabs>
            <w:rPr>
              <w:noProof/>
              <w:color w:val="auto"/>
              <w:sz w:val="22"/>
              <w:szCs w:val="22"/>
              <w:lang w:eastAsia="es-ES"/>
            </w:rPr>
          </w:pPr>
          <w:hyperlink w:anchor="_Toc164869291" w:history="1">
            <w:r w:rsidRPr="00DE5B1C">
              <w:rPr>
                <w:rStyle w:val="Hipervnculo"/>
                <w:noProof/>
              </w:rPr>
              <w:t>4.1.2</w:t>
            </w:r>
            <w:r>
              <w:rPr>
                <w:noProof/>
                <w:color w:val="auto"/>
                <w:sz w:val="22"/>
                <w:szCs w:val="22"/>
                <w:lang w:eastAsia="es-ES"/>
              </w:rPr>
              <w:tab/>
            </w:r>
            <w:r w:rsidRPr="00DE5B1C">
              <w:rPr>
                <w:rStyle w:val="Hipervnculo"/>
                <w:noProof/>
              </w:rPr>
              <w:t>Aplicación Web:</w:t>
            </w:r>
            <w:r>
              <w:rPr>
                <w:noProof/>
                <w:webHidden/>
              </w:rPr>
              <w:tab/>
            </w:r>
            <w:r>
              <w:rPr>
                <w:noProof/>
                <w:webHidden/>
              </w:rPr>
              <w:fldChar w:fldCharType="begin"/>
            </w:r>
            <w:r>
              <w:rPr>
                <w:noProof/>
                <w:webHidden/>
              </w:rPr>
              <w:instrText xml:space="preserve"> PAGEREF _Toc164869291 \h </w:instrText>
            </w:r>
            <w:r>
              <w:rPr>
                <w:noProof/>
                <w:webHidden/>
              </w:rPr>
            </w:r>
            <w:r>
              <w:rPr>
                <w:noProof/>
                <w:webHidden/>
              </w:rPr>
              <w:fldChar w:fldCharType="separate"/>
            </w:r>
            <w:r>
              <w:rPr>
                <w:noProof/>
                <w:webHidden/>
              </w:rPr>
              <w:t>13</w:t>
            </w:r>
            <w:r>
              <w:rPr>
                <w:noProof/>
                <w:webHidden/>
              </w:rPr>
              <w:fldChar w:fldCharType="end"/>
            </w:r>
          </w:hyperlink>
        </w:p>
        <w:p w14:paraId="57D8382A" w14:textId="5E5E0534" w:rsidR="00A27B38" w:rsidRDefault="00A27B38">
          <w:pPr>
            <w:pStyle w:val="TDC2"/>
            <w:tabs>
              <w:tab w:val="left" w:pos="1680"/>
              <w:tab w:val="right" w:leader="dot" w:pos="9016"/>
            </w:tabs>
            <w:rPr>
              <w:noProof/>
              <w:color w:val="auto"/>
              <w:sz w:val="22"/>
              <w:szCs w:val="22"/>
              <w:lang w:eastAsia="es-ES"/>
            </w:rPr>
          </w:pPr>
          <w:hyperlink w:anchor="_Toc164869292" w:history="1">
            <w:r w:rsidRPr="00DE5B1C">
              <w:rPr>
                <w:rStyle w:val="Hipervnculo"/>
                <w:noProof/>
              </w:rPr>
              <w:t>4.2</w:t>
            </w:r>
            <w:r>
              <w:rPr>
                <w:noProof/>
                <w:color w:val="auto"/>
                <w:sz w:val="22"/>
                <w:szCs w:val="22"/>
                <w:lang w:eastAsia="es-ES"/>
              </w:rPr>
              <w:tab/>
            </w:r>
            <w:r w:rsidRPr="00DE5B1C">
              <w:rPr>
                <w:rStyle w:val="Hipervnculo"/>
                <w:noProof/>
              </w:rPr>
              <w:t>Lenguaje de Programación:</w:t>
            </w:r>
            <w:r>
              <w:rPr>
                <w:noProof/>
                <w:webHidden/>
              </w:rPr>
              <w:tab/>
            </w:r>
            <w:r>
              <w:rPr>
                <w:noProof/>
                <w:webHidden/>
              </w:rPr>
              <w:fldChar w:fldCharType="begin"/>
            </w:r>
            <w:r>
              <w:rPr>
                <w:noProof/>
                <w:webHidden/>
              </w:rPr>
              <w:instrText xml:space="preserve"> PAGEREF _Toc164869292 \h </w:instrText>
            </w:r>
            <w:r>
              <w:rPr>
                <w:noProof/>
                <w:webHidden/>
              </w:rPr>
            </w:r>
            <w:r>
              <w:rPr>
                <w:noProof/>
                <w:webHidden/>
              </w:rPr>
              <w:fldChar w:fldCharType="separate"/>
            </w:r>
            <w:r>
              <w:rPr>
                <w:noProof/>
                <w:webHidden/>
              </w:rPr>
              <w:t>13</w:t>
            </w:r>
            <w:r>
              <w:rPr>
                <w:noProof/>
                <w:webHidden/>
              </w:rPr>
              <w:fldChar w:fldCharType="end"/>
            </w:r>
          </w:hyperlink>
        </w:p>
        <w:p w14:paraId="1CEF85CA" w14:textId="7D3E038E" w:rsidR="00A27B38" w:rsidRDefault="00A27B38">
          <w:pPr>
            <w:pStyle w:val="TDC2"/>
            <w:tabs>
              <w:tab w:val="left" w:pos="1680"/>
              <w:tab w:val="right" w:leader="dot" w:pos="9016"/>
            </w:tabs>
            <w:rPr>
              <w:noProof/>
              <w:color w:val="auto"/>
              <w:sz w:val="22"/>
              <w:szCs w:val="22"/>
              <w:lang w:eastAsia="es-ES"/>
            </w:rPr>
          </w:pPr>
          <w:hyperlink w:anchor="_Toc164869293" w:history="1">
            <w:r w:rsidRPr="00DE5B1C">
              <w:rPr>
                <w:rStyle w:val="Hipervnculo"/>
                <w:noProof/>
              </w:rPr>
              <w:t>4.3</w:t>
            </w:r>
            <w:r>
              <w:rPr>
                <w:noProof/>
                <w:color w:val="auto"/>
                <w:sz w:val="22"/>
                <w:szCs w:val="22"/>
                <w:lang w:eastAsia="es-ES"/>
              </w:rPr>
              <w:tab/>
            </w:r>
            <w:r w:rsidRPr="00DE5B1C">
              <w:rPr>
                <w:rStyle w:val="Hipervnculo"/>
                <w:noProof/>
              </w:rPr>
              <w:t>Frameworks y Bibliotecas:</w:t>
            </w:r>
            <w:r>
              <w:rPr>
                <w:noProof/>
                <w:webHidden/>
              </w:rPr>
              <w:tab/>
            </w:r>
            <w:r>
              <w:rPr>
                <w:noProof/>
                <w:webHidden/>
              </w:rPr>
              <w:fldChar w:fldCharType="begin"/>
            </w:r>
            <w:r>
              <w:rPr>
                <w:noProof/>
                <w:webHidden/>
              </w:rPr>
              <w:instrText xml:space="preserve"> PAGEREF _Toc164869293 \h </w:instrText>
            </w:r>
            <w:r>
              <w:rPr>
                <w:noProof/>
                <w:webHidden/>
              </w:rPr>
            </w:r>
            <w:r>
              <w:rPr>
                <w:noProof/>
                <w:webHidden/>
              </w:rPr>
              <w:fldChar w:fldCharType="separate"/>
            </w:r>
            <w:r>
              <w:rPr>
                <w:noProof/>
                <w:webHidden/>
              </w:rPr>
              <w:t>14</w:t>
            </w:r>
            <w:r>
              <w:rPr>
                <w:noProof/>
                <w:webHidden/>
              </w:rPr>
              <w:fldChar w:fldCharType="end"/>
            </w:r>
          </w:hyperlink>
        </w:p>
        <w:p w14:paraId="2BEC6AC1" w14:textId="7002B596" w:rsidR="00A27B38" w:rsidRDefault="00A27B38">
          <w:pPr>
            <w:pStyle w:val="TDC2"/>
            <w:tabs>
              <w:tab w:val="left" w:pos="1680"/>
              <w:tab w:val="right" w:leader="dot" w:pos="9016"/>
            </w:tabs>
            <w:rPr>
              <w:noProof/>
              <w:color w:val="auto"/>
              <w:sz w:val="22"/>
              <w:szCs w:val="22"/>
              <w:lang w:eastAsia="es-ES"/>
            </w:rPr>
          </w:pPr>
          <w:hyperlink w:anchor="_Toc164869294" w:history="1">
            <w:r w:rsidRPr="00DE5B1C">
              <w:rPr>
                <w:rStyle w:val="Hipervnculo"/>
                <w:noProof/>
              </w:rPr>
              <w:t>4.4</w:t>
            </w:r>
            <w:r>
              <w:rPr>
                <w:noProof/>
                <w:color w:val="auto"/>
                <w:sz w:val="22"/>
                <w:szCs w:val="22"/>
                <w:lang w:eastAsia="es-ES"/>
              </w:rPr>
              <w:tab/>
            </w:r>
            <w:r w:rsidRPr="00DE5B1C">
              <w:rPr>
                <w:rStyle w:val="Hipervnculo"/>
                <w:noProof/>
              </w:rPr>
              <w:t>Bases de Datos:</w:t>
            </w:r>
            <w:r>
              <w:rPr>
                <w:noProof/>
                <w:webHidden/>
              </w:rPr>
              <w:tab/>
            </w:r>
            <w:r>
              <w:rPr>
                <w:noProof/>
                <w:webHidden/>
              </w:rPr>
              <w:fldChar w:fldCharType="begin"/>
            </w:r>
            <w:r>
              <w:rPr>
                <w:noProof/>
                <w:webHidden/>
              </w:rPr>
              <w:instrText xml:space="preserve"> PAGEREF _Toc164869294 \h </w:instrText>
            </w:r>
            <w:r>
              <w:rPr>
                <w:noProof/>
                <w:webHidden/>
              </w:rPr>
            </w:r>
            <w:r>
              <w:rPr>
                <w:noProof/>
                <w:webHidden/>
              </w:rPr>
              <w:fldChar w:fldCharType="separate"/>
            </w:r>
            <w:r>
              <w:rPr>
                <w:noProof/>
                <w:webHidden/>
              </w:rPr>
              <w:t>15</w:t>
            </w:r>
            <w:r>
              <w:rPr>
                <w:noProof/>
                <w:webHidden/>
              </w:rPr>
              <w:fldChar w:fldCharType="end"/>
            </w:r>
          </w:hyperlink>
        </w:p>
        <w:p w14:paraId="27C835D2" w14:textId="11600BB6" w:rsidR="00A27B38" w:rsidRDefault="00A27B38">
          <w:pPr>
            <w:pStyle w:val="TDC2"/>
            <w:tabs>
              <w:tab w:val="left" w:pos="1680"/>
              <w:tab w:val="right" w:leader="dot" w:pos="9016"/>
            </w:tabs>
            <w:rPr>
              <w:noProof/>
              <w:color w:val="auto"/>
              <w:sz w:val="22"/>
              <w:szCs w:val="22"/>
              <w:lang w:eastAsia="es-ES"/>
            </w:rPr>
          </w:pPr>
          <w:hyperlink w:anchor="_Toc164869295" w:history="1">
            <w:r w:rsidRPr="00DE5B1C">
              <w:rPr>
                <w:rStyle w:val="Hipervnculo"/>
                <w:noProof/>
              </w:rPr>
              <w:t>4.5</w:t>
            </w:r>
            <w:r>
              <w:rPr>
                <w:noProof/>
                <w:color w:val="auto"/>
                <w:sz w:val="22"/>
                <w:szCs w:val="22"/>
                <w:lang w:eastAsia="es-ES"/>
              </w:rPr>
              <w:tab/>
            </w:r>
            <w:r w:rsidRPr="00DE5B1C">
              <w:rPr>
                <w:rStyle w:val="Hipervnculo"/>
                <w:noProof/>
              </w:rPr>
              <w:t>API REST:</w:t>
            </w:r>
            <w:r>
              <w:rPr>
                <w:noProof/>
                <w:webHidden/>
              </w:rPr>
              <w:tab/>
            </w:r>
            <w:r>
              <w:rPr>
                <w:noProof/>
                <w:webHidden/>
              </w:rPr>
              <w:fldChar w:fldCharType="begin"/>
            </w:r>
            <w:r>
              <w:rPr>
                <w:noProof/>
                <w:webHidden/>
              </w:rPr>
              <w:instrText xml:space="preserve"> PAGEREF _Toc164869295 \h </w:instrText>
            </w:r>
            <w:r>
              <w:rPr>
                <w:noProof/>
                <w:webHidden/>
              </w:rPr>
            </w:r>
            <w:r>
              <w:rPr>
                <w:noProof/>
                <w:webHidden/>
              </w:rPr>
              <w:fldChar w:fldCharType="separate"/>
            </w:r>
            <w:r>
              <w:rPr>
                <w:noProof/>
                <w:webHidden/>
              </w:rPr>
              <w:t>15</w:t>
            </w:r>
            <w:r>
              <w:rPr>
                <w:noProof/>
                <w:webHidden/>
              </w:rPr>
              <w:fldChar w:fldCharType="end"/>
            </w:r>
          </w:hyperlink>
        </w:p>
        <w:p w14:paraId="46C58C9C" w14:textId="2B0EE647" w:rsidR="00A27B38" w:rsidRDefault="00A27B38">
          <w:pPr>
            <w:pStyle w:val="TDC1"/>
            <w:tabs>
              <w:tab w:val="left" w:pos="1200"/>
              <w:tab w:val="right" w:leader="dot" w:pos="9016"/>
            </w:tabs>
            <w:rPr>
              <w:noProof/>
              <w:color w:val="auto"/>
              <w:sz w:val="22"/>
              <w:szCs w:val="22"/>
              <w:lang w:eastAsia="es-ES"/>
            </w:rPr>
          </w:pPr>
          <w:hyperlink w:anchor="_Toc164869296" w:history="1">
            <w:r w:rsidRPr="00DE5B1C">
              <w:rPr>
                <w:rStyle w:val="Hipervnculo"/>
                <w:noProof/>
                <w:lang w:val="es"/>
              </w:rPr>
              <w:t>5</w:t>
            </w:r>
            <w:r>
              <w:rPr>
                <w:noProof/>
                <w:color w:val="auto"/>
                <w:sz w:val="22"/>
                <w:szCs w:val="22"/>
                <w:lang w:eastAsia="es-ES"/>
              </w:rPr>
              <w:tab/>
            </w:r>
            <w:r w:rsidRPr="00DE5B1C">
              <w:rPr>
                <w:rStyle w:val="Hipervnculo"/>
                <w:noProof/>
                <w:lang w:val="es"/>
              </w:rPr>
              <w:t>Conceptos a tener en cuenta</w:t>
            </w:r>
            <w:r>
              <w:rPr>
                <w:noProof/>
                <w:webHidden/>
              </w:rPr>
              <w:tab/>
            </w:r>
            <w:r>
              <w:rPr>
                <w:noProof/>
                <w:webHidden/>
              </w:rPr>
              <w:fldChar w:fldCharType="begin"/>
            </w:r>
            <w:r>
              <w:rPr>
                <w:noProof/>
                <w:webHidden/>
              </w:rPr>
              <w:instrText xml:space="preserve"> PAGEREF _Toc164869296 \h </w:instrText>
            </w:r>
            <w:r>
              <w:rPr>
                <w:noProof/>
                <w:webHidden/>
              </w:rPr>
            </w:r>
            <w:r>
              <w:rPr>
                <w:noProof/>
                <w:webHidden/>
              </w:rPr>
              <w:fldChar w:fldCharType="separate"/>
            </w:r>
            <w:r>
              <w:rPr>
                <w:noProof/>
                <w:webHidden/>
              </w:rPr>
              <w:t>16</w:t>
            </w:r>
            <w:r>
              <w:rPr>
                <w:noProof/>
                <w:webHidden/>
              </w:rPr>
              <w:fldChar w:fldCharType="end"/>
            </w:r>
          </w:hyperlink>
        </w:p>
        <w:p w14:paraId="23B015EA" w14:textId="078AAE69" w:rsidR="00A27B38" w:rsidRDefault="00A27B38">
          <w:pPr>
            <w:pStyle w:val="TDC2"/>
            <w:tabs>
              <w:tab w:val="left" w:pos="1680"/>
              <w:tab w:val="right" w:leader="dot" w:pos="9016"/>
            </w:tabs>
            <w:rPr>
              <w:noProof/>
              <w:color w:val="auto"/>
              <w:sz w:val="22"/>
              <w:szCs w:val="22"/>
              <w:lang w:eastAsia="es-ES"/>
            </w:rPr>
          </w:pPr>
          <w:hyperlink w:anchor="_Toc164869297" w:history="1">
            <w:r w:rsidRPr="00DE5B1C">
              <w:rPr>
                <w:rStyle w:val="Hipervnculo"/>
                <w:noProof/>
                <w:lang w:val="es"/>
              </w:rPr>
              <w:t>5.1</w:t>
            </w:r>
            <w:r>
              <w:rPr>
                <w:noProof/>
                <w:color w:val="auto"/>
                <w:sz w:val="22"/>
                <w:szCs w:val="22"/>
                <w:lang w:eastAsia="es-ES"/>
              </w:rPr>
              <w:tab/>
            </w:r>
            <w:r w:rsidRPr="00DE5B1C">
              <w:rPr>
                <w:rStyle w:val="Hipervnculo"/>
                <w:noProof/>
                <w:lang w:val="es"/>
              </w:rPr>
              <w:t>¿Qué es un software de VMS?</w:t>
            </w:r>
            <w:r>
              <w:rPr>
                <w:noProof/>
                <w:webHidden/>
              </w:rPr>
              <w:tab/>
            </w:r>
            <w:r>
              <w:rPr>
                <w:noProof/>
                <w:webHidden/>
              </w:rPr>
              <w:fldChar w:fldCharType="begin"/>
            </w:r>
            <w:r>
              <w:rPr>
                <w:noProof/>
                <w:webHidden/>
              </w:rPr>
              <w:instrText xml:space="preserve"> PAGEREF _Toc164869297 \h </w:instrText>
            </w:r>
            <w:r>
              <w:rPr>
                <w:noProof/>
                <w:webHidden/>
              </w:rPr>
            </w:r>
            <w:r>
              <w:rPr>
                <w:noProof/>
                <w:webHidden/>
              </w:rPr>
              <w:fldChar w:fldCharType="separate"/>
            </w:r>
            <w:r>
              <w:rPr>
                <w:noProof/>
                <w:webHidden/>
              </w:rPr>
              <w:t>16</w:t>
            </w:r>
            <w:r>
              <w:rPr>
                <w:noProof/>
                <w:webHidden/>
              </w:rPr>
              <w:fldChar w:fldCharType="end"/>
            </w:r>
          </w:hyperlink>
        </w:p>
        <w:p w14:paraId="3545724C" w14:textId="67F616E5" w:rsidR="00A27B38" w:rsidRDefault="00A27B38">
          <w:pPr>
            <w:pStyle w:val="TDC2"/>
            <w:tabs>
              <w:tab w:val="left" w:pos="1680"/>
              <w:tab w:val="right" w:leader="dot" w:pos="9016"/>
            </w:tabs>
            <w:rPr>
              <w:noProof/>
              <w:color w:val="auto"/>
              <w:sz w:val="22"/>
              <w:szCs w:val="22"/>
              <w:lang w:eastAsia="es-ES"/>
            </w:rPr>
          </w:pPr>
          <w:hyperlink w:anchor="_Toc164869298" w:history="1">
            <w:r w:rsidRPr="00DE5B1C">
              <w:rPr>
                <w:rStyle w:val="Hipervnculo"/>
                <w:noProof/>
                <w:lang w:val="es"/>
              </w:rPr>
              <w:t>5.2</w:t>
            </w:r>
            <w:r>
              <w:rPr>
                <w:noProof/>
                <w:color w:val="auto"/>
                <w:sz w:val="22"/>
                <w:szCs w:val="22"/>
                <w:lang w:eastAsia="es-ES"/>
              </w:rPr>
              <w:tab/>
            </w:r>
            <w:r w:rsidRPr="00DE5B1C">
              <w:rPr>
                <w:rStyle w:val="Hipervnculo"/>
                <w:noProof/>
                <w:lang w:val="es"/>
              </w:rPr>
              <w:t>¿Qué es el CCTV y por qué es importante en la seguridad actual?</w:t>
            </w:r>
            <w:r>
              <w:rPr>
                <w:noProof/>
                <w:webHidden/>
              </w:rPr>
              <w:tab/>
            </w:r>
            <w:r>
              <w:rPr>
                <w:noProof/>
                <w:webHidden/>
              </w:rPr>
              <w:fldChar w:fldCharType="begin"/>
            </w:r>
            <w:r>
              <w:rPr>
                <w:noProof/>
                <w:webHidden/>
              </w:rPr>
              <w:instrText xml:space="preserve"> PAGEREF _Toc164869298 \h </w:instrText>
            </w:r>
            <w:r>
              <w:rPr>
                <w:noProof/>
                <w:webHidden/>
              </w:rPr>
            </w:r>
            <w:r>
              <w:rPr>
                <w:noProof/>
                <w:webHidden/>
              </w:rPr>
              <w:fldChar w:fldCharType="separate"/>
            </w:r>
            <w:r>
              <w:rPr>
                <w:noProof/>
                <w:webHidden/>
              </w:rPr>
              <w:t>16</w:t>
            </w:r>
            <w:r>
              <w:rPr>
                <w:noProof/>
                <w:webHidden/>
              </w:rPr>
              <w:fldChar w:fldCharType="end"/>
            </w:r>
          </w:hyperlink>
        </w:p>
        <w:p w14:paraId="443EA19B" w14:textId="06FA607E" w:rsidR="00A27B38" w:rsidRDefault="00A27B38">
          <w:pPr>
            <w:pStyle w:val="TDC2"/>
            <w:tabs>
              <w:tab w:val="left" w:pos="1680"/>
              <w:tab w:val="right" w:leader="dot" w:pos="9016"/>
            </w:tabs>
            <w:rPr>
              <w:noProof/>
              <w:color w:val="auto"/>
              <w:sz w:val="22"/>
              <w:szCs w:val="22"/>
              <w:lang w:eastAsia="es-ES"/>
            </w:rPr>
          </w:pPr>
          <w:hyperlink w:anchor="_Toc164869299" w:history="1">
            <w:r w:rsidRPr="00DE5B1C">
              <w:rPr>
                <w:rStyle w:val="Hipervnculo"/>
                <w:noProof/>
                <w:lang w:val="es"/>
              </w:rPr>
              <w:t>5.3</w:t>
            </w:r>
            <w:r>
              <w:rPr>
                <w:noProof/>
                <w:color w:val="auto"/>
                <w:sz w:val="22"/>
                <w:szCs w:val="22"/>
                <w:lang w:eastAsia="es-ES"/>
              </w:rPr>
              <w:tab/>
            </w:r>
            <w:r w:rsidRPr="00DE5B1C">
              <w:rPr>
                <w:rStyle w:val="Hipervnculo"/>
                <w:noProof/>
                <w:lang w:val="es"/>
              </w:rPr>
              <w:t>¿Cómo funciona el software VMS?</w:t>
            </w:r>
            <w:r>
              <w:rPr>
                <w:noProof/>
                <w:webHidden/>
              </w:rPr>
              <w:tab/>
            </w:r>
            <w:r>
              <w:rPr>
                <w:noProof/>
                <w:webHidden/>
              </w:rPr>
              <w:fldChar w:fldCharType="begin"/>
            </w:r>
            <w:r>
              <w:rPr>
                <w:noProof/>
                <w:webHidden/>
              </w:rPr>
              <w:instrText xml:space="preserve"> PAGEREF _Toc164869299 \h </w:instrText>
            </w:r>
            <w:r>
              <w:rPr>
                <w:noProof/>
                <w:webHidden/>
              </w:rPr>
            </w:r>
            <w:r>
              <w:rPr>
                <w:noProof/>
                <w:webHidden/>
              </w:rPr>
              <w:fldChar w:fldCharType="separate"/>
            </w:r>
            <w:r>
              <w:rPr>
                <w:noProof/>
                <w:webHidden/>
              </w:rPr>
              <w:t>17</w:t>
            </w:r>
            <w:r>
              <w:rPr>
                <w:noProof/>
                <w:webHidden/>
              </w:rPr>
              <w:fldChar w:fldCharType="end"/>
            </w:r>
          </w:hyperlink>
        </w:p>
        <w:p w14:paraId="31CA828A" w14:textId="53E77CB7" w:rsidR="00A27B38" w:rsidRDefault="00A27B38">
          <w:pPr>
            <w:pStyle w:val="TDC2"/>
            <w:tabs>
              <w:tab w:val="left" w:pos="1680"/>
              <w:tab w:val="right" w:leader="dot" w:pos="9016"/>
            </w:tabs>
            <w:rPr>
              <w:noProof/>
              <w:color w:val="auto"/>
              <w:sz w:val="22"/>
              <w:szCs w:val="22"/>
              <w:lang w:eastAsia="es-ES"/>
            </w:rPr>
          </w:pPr>
          <w:hyperlink w:anchor="_Toc164869300" w:history="1">
            <w:r w:rsidRPr="00DE5B1C">
              <w:rPr>
                <w:rStyle w:val="Hipervnculo"/>
                <w:noProof/>
                <w:lang w:val="es"/>
              </w:rPr>
              <w:t>5.4</w:t>
            </w:r>
            <w:r>
              <w:rPr>
                <w:noProof/>
                <w:color w:val="auto"/>
                <w:sz w:val="22"/>
                <w:szCs w:val="22"/>
                <w:lang w:eastAsia="es-ES"/>
              </w:rPr>
              <w:tab/>
            </w:r>
            <w:r w:rsidRPr="00DE5B1C">
              <w:rPr>
                <w:rStyle w:val="Hipervnculo"/>
                <w:noProof/>
                <w:lang w:val="es"/>
              </w:rPr>
              <w:t>¿Qué habilidades se necesitan para desarrollar un VMS?</w:t>
            </w:r>
            <w:r>
              <w:rPr>
                <w:noProof/>
                <w:webHidden/>
              </w:rPr>
              <w:tab/>
            </w:r>
            <w:r>
              <w:rPr>
                <w:noProof/>
                <w:webHidden/>
              </w:rPr>
              <w:fldChar w:fldCharType="begin"/>
            </w:r>
            <w:r>
              <w:rPr>
                <w:noProof/>
                <w:webHidden/>
              </w:rPr>
              <w:instrText xml:space="preserve"> PAGEREF _Toc164869300 \h </w:instrText>
            </w:r>
            <w:r>
              <w:rPr>
                <w:noProof/>
                <w:webHidden/>
              </w:rPr>
            </w:r>
            <w:r>
              <w:rPr>
                <w:noProof/>
                <w:webHidden/>
              </w:rPr>
              <w:fldChar w:fldCharType="separate"/>
            </w:r>
            <w:r>
              <w:rPr>
                <w:noProof/>
                <w:webHidden/>
              </w:rPr>
              <w:t>18</w:t>
            </w:r>
            <w:r>
              <w:rPr>
                <w:noProof/>
                <w:webHidden/>
              </w:rPr>
              <w:fldChar w:fldCharType="end"/>
            </w:r>
          </w:hyperlink>
        </w:p>
        <w:p w14:paraId="40FEA9B2" w14:textId="78608742" w:rsidR="00A27B38" w:rsidRDefault="00A27B38">
          <w:pPr>
            <w:pStyle w:val="TDC2"/>
            <w:tabs>
              <w:tab w:val="left" w:pos="1680"/>
              <w:tab w:val="right" w:leader="dot" w:pos="9016"/>
            </w:tabs>
            <w:rPr>
              <w:noProof/>
              <w:color w:val="auto"/>
              <w:sz w:val="22"/>
              <w:szCs w:val="22"/>
              <w:lang w:eastAsia="es-ES"/>
            </w:rPr>
          </w:pPr>
          <w:hyperlink w:anchor="_Toc164869301" w:history="1">
            <w:r w:rsidRPr="00DE5B1C">
              <w:rPr>
                <w:rStyle w:val="Hipervnculo"/>
                <w:noProof/>
                <w:lang w:val="es"/>
              </w:rPr>
              <w:t>5.5</w:t>
            </w:r>
            <w:r>
              <w:rPr>
                <w:noProof/>
                <w:color w:val="auto"/>
                <w:sz w:val="22"/>
                <w:szCs w:val="22"/>
                <w:lang w:eastAsia="es-ES"/>
              </w:rPr>
              <w:tab/>
            </w:r>
            <w:r w:rsidRPr="00DE5B1C">
              <w:rPr>
                <w:rStyle w:val="Hipervnculo"/>
                <w:noProof/>
                <w:lang w:val="es"/>
              </w:rPr>
              <w:t>Análisis de requisitos y diseño:</w:t>
            </w:r>
            <w:r>
              <w:rPr>
                <w:noProof/>
                <w:webHidden/>
              </w:rPr>
              <w:tab/>
            </w:r>
            <w:r>
              <w:rPr>
                <w:noProof/>
                <w:webHidden/>
              </w:rPr>
              <w:fldChar w:fldCharType="begin"/>
            </w:r>
            <w:r>
              <w:rPr>
                <w:noProof/>
                <w:webHidden/>
              </w:rPr>
              <w:instrText xml:space="preserve"> PAGEREF _Toc164869301 \h </w:instrText>
            </w:r>
            <w:r>
              <w:rPr>
                <w:noProof/>
                <w:webHidden/>
              </w:rPr>
            </w:r>
            <w:r>
              <w:rPr>
                <w:noProof/>
                <w:webHidden/>
              </w:rPr>
              <w:fldChar w:fldCharType="separate"/>
            </w:r>
            <w:r>
              <w:rPr>
                <w:noProof/>
                <w:webHidden/>
              </w:rPr>
              <w:t>18</w:t>
            </w:r>
            <w:r>
              <w:rPr>
                <w:noProof/>
                <w:webHidden/>
              </w:rPr>
              <w:fldChar w:fldCharType="end"/>
            </w:r>
          </w:hyperlink>
        </w:p>
        <w:p w14:paraId="04C0E909" w14:textId="7B651E5D" w:rsidR="00A27B38" w:rsidRDefault="00A27B38">
          <w:pPr>
            <w:pStyle w:val="TDC2"/>
            <w:tabs>
              <w:tab w:val="left" w:pos="1680"/>
              <w:tab w:val="right" w:leader="dot" w:pos="9016"/>
            </w:tabs>
            <w:rPr>
              <w:noProof/>
              <w:color w:val="auto"/>
              <w:sz w:val="22"/>
              <w:szCs w:val="22"/>
              <w:lang w:eastAsia="es-ES"/>
            </w:rPr>
          </w:pPr>
          <w:hyperlink w:anchor="_Toc164869302" w:history="1">
            <w:r w:rsidRPr="00DE5B1C">
              <w:rPr>
                <w:rStyle w:val="Hipervnculo"/>
                <w:noProof/>
                <w:lang w:val="es"/>
              </w:rPr>
              <w:t>5.6</w:t>
            </w:r>
            <w:r>
              <w:rPr>
                <w:noProof/>
                <w:color w:val="auto"/>
                <w:sz w:val="22"/>
                <w:szCs w:val="22"/>
                <w:lang w:eastAsia="es-ES"/>
              </w:rPr>
              <w:tab/>
            </w:r>
            <w:r w:rsidRPr="00DE5B1C">
              <w:rPr>
                <w:rStyle w:val="Hipervnculo"/>
                <w:noProof/>
                <w:lang w:val="es"/>
              </w:rPr>
              <w:t>Desarrollo del backend:</w:t>
            </w:r>
            <w:r>
              <w:rPr>
                <w:noProof/>
                <w:webHidden/>
              </w:rPr>
              <w:tab/>
            </w:r>
            <w:r>
              <w:rPr>
                <w:noProof/>
                <w:webHidden/>
              </w:rPr>
              <w:fldChar w:fldCharType="begin"/>
            </w:r>
            <w:r>
              <w:rPr>
                <w:noProof/>
                <w:webHidden/>
              </w:rPr>
              <w:instrText xml:space="preserve"> PAGEREF _Toc164869302 \h </w:instrText>
            </w:r>
            <w:r>
              <w:rPr>
                <w:noProof/>
                <w:webHidden/>
              </w:rPr>
            </w:r>
            <w:r>
              <w:rPr>
                <w:noProof/>
                <w:webHidden/>
              </w:rPr>
              <w:fldChar w:fldCharType="separate"/>
            </w:r>
            <w:r>
              <w:rPr>
                <w:noProof/>
                <w:webHidden/>
              </w:rPr>
              <w:t>19</w:t>
            </w:r>
            <w:r>
              <w:rPr>
                <w:noProof/>
                <w:webHidden/>
              </w:rPr>
              <w:fldChar w:fldCharType="end"/>
            </w:r>
          </w:hyperlink>
        </w:p>
        <w:p w14:paraId="77B8A9CD" w14:textId="144D4E61" w:rsidR="00A27B38" w:rsidRDefault="00A27B38">
          <w:pPr>
            <w:pStyle w:val="TDC2"/>
            <w:tabs>
              <w:tab w:val="left" w:pos="1680"/>
              <w:tab w:val="right" w:leader="dot" w:pos="9016"/>
            </w:tabs>
            <w:rPr>
              <w:noProof/>
              <w:color w:val="auto"/>
              <w:sz w:val="22"/>
              <w:szCs w:val="22"/>
              <w:lang w:eastAsia="es-ES"/>
            </w:rPr>
          </w:pPr>
          <w:hyperlink w:anchor="_Toc164869303" w:history="1">
            <w:r w:rsidRPr="00DE5B1C">
              <w:rPr>
                <w:rStyle w:val="Hipervnculo"/>
                <w:noProof/>
                <w:lang w:val="es"/>
              </w:rPr>
              <w:t>5.7</w:t>
            </w:r>
            <w:r>
              <w:rPr>
                <w:noProof/>
                <w:color w:val="auto"/>
                <w:sz w:val="22"/>
                <w:szCs w:val="22"/>
                <w:lang w:eastAsia="es-ES"/>
              </w:rPr>
              <w:tab/>
            </w:r>
            <w:r w:rsidRPr="00DE5B1C">
              <w:rPr>
                <w:rStyle w:val="Hipervnculo"/>
                <w:noProof/>
                <w:lang w:val="es"/>
              </w:rPr>
              <w:t>Desarrollo del frontend:</w:t>
            </w:r>
            <w:r>
              <w:rPr>
                <w:noProof/>
                <w:webHidden/>
              </w:rPr>
              <w:tab/>
            </w:r>
            <w:r>
              <w:rPr>
                <w:noProof/>
                <w:webHidden/>
              </w:rPr>
              <w:fldChar w:fldCharType="begin"/>
            </w:r>
            <w:r>
              <w:rPr>
                <w:noProof/>
                <w:webHidden/>
              </w:rPr>
              <w:instrText xml:space="preserve"> PAGEREF _Toc164869303 \h </w:instrText>
            </w:r>
            <w:r>
              <w:rPr>
                <w:noProof/>
                <w:webHidden/>
              </w:rPr>
            </w:r>
            <w:r>
              <w:rPr>
                <w:noProof/>
                <w:webHidden/>
              </w:rPr>
              <w:fldChar w:fldCharType="separate"/>
            </w:r>
            <w:r>
              <w:rPr>
                <w:noProof/>
                <w:webHidden/>
              </w:rPr>
              <w:t>19</w:t>
            </w:r>
            <w:r>
              <w:rPr>
                <w:noProof/>
                <w:webHidden/>
              </w:rPr>
              <w:fldChar w:fldCharType="end"/>
            </w:r>
          </w:hyperlink>
        </w:p>
        <w:p w14:paraId="02570BC5" w14:textId="74CD14F6" w:rsidR="00A27B38" w:rsidRDefault="00A27B38">
          <w:pPr>
            <w:pStyle w:val="TDC2"/>
            <w:tabs>
              <w:tab w:val="left" w:pos="1680"/>
              <w:tab w:val="right" w:leader="dot" w:pos="9016"/>
            </w:tabs>
            <w:rPr>
              <w:noProof/>
              <w:color w:val="auto"/>
              <w:sz w:val="22"/>
              <w:szCs w:val="22"/>
              <w:lang w:eastAsia="es-ES"/>
            </w:rPr>
          </w:pPr>
          <w:hyperlink w:anchor="_Toc164869304" w:history="1">
            <w:r w:rsidRPr="00DE5B1C">
              <w:rPr>
                <w:rStyle w:val="Hipervnculo"/>
                <w:noProof/>
                <w:lang w:val="es"/>
              </w:rPr>
              <w:t>5.8</w:t>
            </w:r>
            <w:r>
              <w:rPr>
                <w:noProof/>
                <w:color w:val="auto"/>
                <w:sz w:val="22"/>
                <w:szCs w:val="22"/>
                <w:lang w:eastAsia="es-ES"/>
              </w:rPr>
              <w:tab/>
            </w:r>
            <w:r w:rsidRPr="00DE5B1C">
              <w:rPr>
                <w:rStyle w:val="Hipervnculo"/>
                <w:noProof/>
                <w:lang w:val="es"/>
              </w:rPr>
              <w:t>Seguridad:</w:t>
            </w:r>
            <w:r>
              <w:rPr>
                <w:noProof/>
                <w:webHidden/>
              </w:rPr>
              <w:tab/>
            </w:r>
            <w:r>
              <w:rPr>
                <w:noProof/>
                <w:webHidden/>
              </w:rPr>
              <w:fldChar w:fldCharType="begin"/>
            </w:r>
            <w:r>
              <w:rPr>
                <w:noProof/>
                <w:webHidden/>
              </w:rPr>
              <w:instrText xml:space="preserve"> PAGEREF _Toc164869304 \h </w:instrText>
            </w:r>
            <w:r>
              <w:rPr>
                <w:noProof/>
                <w:webHidden/>
              </w:rPr>
            </w:r>
            <w:r>
              <w:rPr>
                <w:noProof/>
                <w:webHidden/>
              </w:rPr>
              <w:fldChar w:fldCharType="separate"/>
            </w:r>
            <w:r>
              <w:rPr>
                <w:noProof/>
                <w:webHidden/>
              </w:rPr>
              <w:t>20</w:t>
            </w:r>
            <w:r>
              <w:rPr>
                <w:noProof/>
                <w:webHidden/>
              </w:rPr>
              <w:fldChar w:fldCharType="end"/>
            </w:r>
          </w:hyperlink>
        </w:p>
        <w:p w14:paraId="606B466D" w14:textId="46282DBC" w:rsidR="00A27B38" w:rsidRDefault="00A27B38">
          <w:pPr>
            <w:pStyle w:val="TDC2"/>
            <w:tabs>
              <w:tab w:val="left" w:pos="1680"/>
              <w:tab w:val="right" w:leader="dot" w:pos="9016"/>
            </w:tabs>
            <w:rPr>
              <w:noProof/>
              <w:color w:val="auto"/>
              <w:sz w:val="22"/>
              <w:szCs w:val="22"/>
              <w:lang w:eastAsia="es-ES"/>
            </w:rPr>
          </w:pPr>
          <w:hyperlink w:anchor="_Toc164869305" w:history="1">
            <w:r w:rsidRPr="00DE5B1C">
              <w:rPr>
                <w:rStyle w:val="Hipervnculo"/>
                <w:noProof/>
                <w:lang w:val="es"/>
              </w:rPr>
              <w:t>5.9</w:t>
            </w:r>
            <w:r>
              <w:rPr>
                <w:noProof/>
                <w:color w:val="auto"/>
                <w:sz w:val="22"/>
                <w:szCs w:val="22"/>
                <w:lang w:eastAsia="es-ES"/>
              </w:rPr>
              <w:tab/>
            </w:r>
            <w:r w:rsidRPr="00DE5B1C">
              <w:rPr>
                <w:rStyle w:val="Hipervnculo"/>
                <w:noProof/>
                <w:lang w:val="es"/>
              </w:rPr>
              <w:t>Pruebas y depuración:</w:t>
            </w:r>
            <w:r>
              <w:rPr>
                <w:noProof/>
                <w:webHidden/>
              </w:rPr>
              <w:tab/>
            </w:r>
            <w:r>
              <w:rPr>
                <w:noProof/>
                <w:webHidden/>
              </w:rPr>
              <w:fldChar w:fldCharType="begin"/>
            </w:r>
            <w:r>
              <w:rPr>
                <w:noProof/>
                <w:webHidden/>
              </w:rPr>
              <w:instrText xml:space="preserve"> PAGEREF _Toc164869305 \h </w:instrText>
            </w:r>
            <w:r>
              <w:rPr>
                <w:noProof/>
                <w:webHidden/>
              </w:rPr>
            </w:r>
            <w:r>
              <w:rPr>
                <w:noProof/>
                <w:webHidden/>
              </w:rPr>
              <w:fldChar w:fldCharType="separate"/>
            </w:r>
            <w:r>
              <w:rPr>
                <w:noProof/>
                <w:webHidden/>
              </w:rPr>
              <w:t>20</w:t>
            </w:r>
            <w:r>
              <w:rPr>
                <w:noProof/>
                <w:webHidden/>
              </w:rPr>
              <w:fldChar w:fldCharType="end"/>
            </w:r>
          </w:hyperlink>
        </w:p>
        <w:p w14:paraId="0E79B6D8" w14:textId="3DD9F247" w:rsidR="00A27B38" w:rsidRDefault="00A27B38">
          <w:pPr>
            <w:pStyle w:val="TDC1"/>
            <w:tabs>
              <w:tab w:val="left" w:pos="1200"/>
              <w:tab w:val="right" w:leader="dot" w:pos="9016"/>
            </w:tabs>
            <w:rPr>
              <w:noProof/>
              <w:color w:val="auto"/>
              <w:sz w:val="22"/>
              <w:szCs w:val="22"/>
              <w:lang w:eastAsia="es-ES"/>
            </w:rPr>
          </w:pPr>
          <w:hyperlink w:anchor="_Toc164869306" w:history="1">
            <w:r w:rsidRPr="00DE5B1C">
              <w:rPr>
                <w:rStyle w:val="Hipervnculo"/>
                <w:noProof/>
                <w:lang w:val="es"/>
              </w:rPr>
              <w:t>6</w:t>
            </w:r>
            <w:r>
              <w:rPr>
                <w:noProof/>
                <w:color w:val="auto"/>
                <w:sz w:val="22"/>
                <w:szCs w:val="22"/>
                <w:lang w:eastAsia="es-ES"/>
              </w:rPr>
              <w:tab/>
            </w:r>
            <w:r w:rsidRPr="00DE5B1C">
              <w:rPr>
                <w:rStyle w:val="Hipervnculo"/>
                <w:noProof/>
                <w:lang w:val="es"/>
              </w:rPr>
              <w:t>¿Qué tecnologías son las más utilizadas para desarrollar un VMS?</w:t>
            </w:r>
            <w:r>
              <w:rPr>
                <w:noProof/>
                <w:webHidden/>
              </w:rPr>
              <w:tab/>
            </w:r>
            <w:r>
              <w:rPr>
                <w:noProof/>
                <w:webHidden/>
              </w:rPr>
              <w:fldChar w:fldCharType="begin"/>
            </w:r>
            <w:r>
              <w:rPr>
                <w:noProof/>
                <w:webHidden/>
              </w:rPr>
              <w:instrText xml:space="preserve"> PAGEREF _Toc164869306 \h </w:instrText>
            </w:r>
            <w:r>
              <w:rPr>
                <w:noProof/>
                <w:webHidden/>
              </w:rPr>
            </w:r>
            <w:r>
              <w:rPr>
                <w:noProof/>
                <w:webHidden/>
              </w:rPr>
              <w:fldChar w:fldCharType="separate"/>
            </w:r>
            <w:r>
              <w:rPr>
                <w:noProof/>
                <w:webHidden/>
              </w:rPr>
              <w:t>21</w:t>
            </w:r>
            <w:r>
              <w:rPr>
                <w:noProof/>
                <w:webHidden/>
              </w:rPr>
              <w:fldChar w:fldCharType="end"/>
            </w:r>
          </w:hyperlink>
        </w:p>
        <w:p w14:paraId="6E682E85" w14:textId="70B5B3C7" w:rsidR="00A27B38" w:rsidRDefault="00A27B38">
          <w:pPr>
            <w:pStyle w:val="TDC2"/>
            <w:tabs>
              <w:tab w:val="left" w:pos="1680"/>
              <w:tab w:val="right" w:leader="dot" w:pos="9016"/>
            </w:tabs>
            <w:rPr>
              <w:noProof/>
              <w:color w:val="auto"/>
              <w:sz w:val="22"/>
              <w:szCs w:val="22"/>
              <w:lang w:eastAsia="es-ES"/>
            </w:rPr>
          </w:pPr>
          <w:hyperlink w:anchor="_Toc164869307" w:history="1">
            <w:r w:rsidRPr="00DE5B1C">
              <w:rPr>
                <w:rStyle w:val="Hipervnculo"/>
                <w:noProof/>
                <w:lang w:val="es"/>
              </w:rPr>
              <w:t>6.1</w:t>
            </w:r>
            <w:r>
              <w:rPr>
                <w:noProof/>
                <w:color w:val="auto"/>
                <w:sz w:val="22"/>
                <w:szCs w:val="22"/>
                <w:lang w:eastAsia="es-ES"/>
              </w:rPr>
              <w:tab/>
            </w:r>
            <w:r w:rsidRPr="00DE5B1C">
              <w:rPr>
                <w:rStyle w:val="Hipervnculo"/>
                <w:noProof/>
                <w:lang w:val="es"/>
              </w:rPr>
              <w:t>Backend:</w:t>
            </w:r>
            <w:r>
              <w:rPr>
                <w:noProof/>
                <w:webHidden/>
              </w:rPr>
              <w:tab/>
            </w:r>
            <w:r>
              <w:rPr>
                <w:noProof/>
                <w:webHidden/>
              </w:rPr>
              <w:fldChar w:fldCharType="begin"/>
            </w:r>
            <w:r>
              <w:rPr>
                <w:noProof/>
                <w:webHidden/>
              </w:rPr>
              <w:instrText xml:space="preserve"> PAGEREF _Toc164869307 \h </w:instrText>
            </w:r>
            <w:r>
              <w:rPr>
                <w:noProof/>
                <w:webHidden/>
              </w:rPr>
            </w:r>
            <w:r>
              <w:rPr>
                <w:noProof/>
                <w:webHidden/>
              </w:rPr>
              <w:fldChar w:fldCharType="separate"/>
            </w:r>
            <w:r>
              <w:rPr>
                <w:noProof/>
                <w:webHidden/>
              </w:rPr>
              <w:t>21</w:t>
            </w:r>
            <w:r>
              <w:rPr>
                <w:noProof/>
                <w:webHidden/>
              </w:rPr>
              <w:fldChar w:fldCharType="end"/>
            </w:r>
          </w:hyperlink>
        </w:p>
        <w:p w14:paraId="2DCD8B0B" w14:textId="0E4D19C4" w:rsidR="00A27B38" w:rsidRDefault="00A27B38">
          <w:pPr>
            <w:pStyle w:val="TDC2"/>
            <w:tabs>
              <w:tab w:val="left" w:pos="1680"/>
              <w:tab w:val="right" w:leader="dot" w:pos="9016"/>
            </w:tabs>
            <w:rPr>
              <w:noProof/>
              <w:color w:val="auto"/>
              <w:sz w:val="22"/>
              <w:szCs w:val="22"/>
              <w:lang w:eastAsia="es-ES"/>
            </w:rPr>
          </w:pPr>
          <w:hyperlink w:anchor="_Toc164869308" w:history="1">
            <w:r w:rsidRPr="00DE5B1C">
              <w:rPr>
                <w:rStyle w:val="Hipervnculo"/>
                <w:noProof/>
                <w:lang w:val="es"/>
              </w:rPr>
              <w:t>6.2</w:t>
            </w:r>
            <w:r>
              <w:rPr>
                <w:noProof/>
                <w:color w:val="auto"/>
                <w:sz w:val="22"/>
                <w:szCs w:val="22"/>
                <w:lang w:eastAsia="es-ES"/>
              </w:rPr>
              <w:tab/>
            </w:r>
            <w:r w:rsidRPr="00DE5B1C">
              <w:rPr>
                <w:rStyle w:val="Hipervnculo"/>
                <w:noProof/>
                <w:lang w:val="es"/>
              </w:rPr>
              <w:t>Frontend:</w:t>
            </w:r>
            <w:r>
              <w:rPr>
                <w:noProof/>
                <w:webHidden/>
              </w:rPr>
              <w:tab/>
            </w:r>
            <w:r>
              <w:rPr>
                <w:noProof/>
                <w:webHidden/>
              </w:rPr>
              <w:fldChar w:fldCharType="begin"/>
            </w:r>
            <w:r>
              <w:rPr>
                <w:noProof/>
                <w:webHidden/>
              </w:rPr>
              <w:instrText xml:space="preserve"> PAGEREF _Toc164869308 \h </w:instrText>
            </w:r>
            <w:r>
              <w:rPr>
                <w:noProof/>
                <w:webHidden/>
              </w:rPr>
            </w:r>
            <w:r>
              <w:rPr>
                <w:noProof/>
                <w:webHidden/>
              </w:rPr>
              <w:fldChar w:fldCharType="separate"/>
            </w:r>
            <w:r>
              <w:rPr>
                <w:noProof/>
                <w:webHidden/>
              </w:rPr>
              <w:t>22</w:t>
            </w:r>
            <w:r>
              <w:rPr>
                <w:noProof/>
                <w:webHidden/>
              </w:rPr>
              <w:fldChar w:fldCharType="end"/>
            </w:r>
          </w:hyperlink>
        </w:p>
        <w:p w14:paraId="415C0009" w14:textId="291BD852" w:rsidR="00A27B38" w:rsidRDefault="00A27B38">
          <w:pPr>
            <w:pStyle w:val="TDC1"/>
            <w:tabs>
              <w:tab w:val="left" w:pos="1200"/>
              <w:tab w:val="right" w:leader="dot" w:pos="9016"/>
            </w:tabs>
            <w:rPr>
              <w:noProof/>
              <w:color w:val="auto"/>
              <w:sz w:val="22"/>
              <w:szCs w:val="22"/>
              <w:lang w:eastAsia="es-ES"/>
            </w:rPr>
          </w:pPr>
          <w:hyperlink w:anchor="_Toc164869309" w:history="1">
            <w:r w:rsidRPr="00DE5B1C">
              <w:rPr>
                <w:rStyle w:val="Hipervnculo"/>
                <w:noProof/>
                <w:lang w:val="es"/>
              </w:rPr>
              <w:t>7</w:t>
            </w:r>
            <w:r>
              <w:rPr>
                <w:noProof/>
                <w:color w:val="auto"/>
                <w:sz w:val="22"/>
                <w:szCs w:val="22"/>
                <w:lang w:eastAsia="es-ES"/>
              </w:rPr>
              <w:tab/>
            </w:r>
            <w:r w:rsidRPr="00DE5B1C">
              <w:rPr>
                <w:rStyle w:val="Hipervnculo"/>
                <w:noProof/>
                <w:lang w:val="es"/>
              </w:rPr>
              <w:t>Glosario</w:t>
            </w:r>
            <w:r>
              <w:rPr>
                <w:noProof/>
                <w:webHidden/>
              </w:rPr>
              <w:tab/>
            </w:r>
            <w:r>
              <w:rPr>
                <w:noProof/>
                <w:webHidden/>
              </w:rPr>
              <w:fldChar w:fldCharType="begin"/>
            </w:r>
            <w:r>
              <w:rPr>
                <w:noProof/>
                <w:webHidden/>
              </w:rPr>
              <w:instrText xml:space="preserve"> PAGEREF _Toc164869309 \h </w:instrText>
            </w:r>
            <w:r>
              <w:rPr>
                <w:noProof/>
                <w:webHidden/>
              </w:rPr>
            </w:r>
            <w:r>
              <w:rPr>
                <w:noProof/>
                <w:webHidden/>
              </w:rPr>
              <w:fldChar w:fldCharType="separate"/>
            </w:r>
            <w:r>
              <w:rPr>
                <w:noProof/>
                <w:webHidden/>
              </w:rPr>
              <w:t>23</w:t>
            </w:r>
            <w:r>
              <w:rPr>
                <w:noProof/>
                <w:webHidden/>
              </w:rPr>
              <w:fldChar w:fldCharType="end"/>
            </w:r>
          </w:hyperlink>
        </w:p>
        <w:p w14:paraId="017A2759" w14:textId="4D6D16AE" w:rsidR="00A27B38" w:rsidRDefault="00A27B38">
          <w:pPr>
            <w:pStyle w:val="TDC1"/>
            <w:tabs>
              <w:tab w:val="left" w:pos="1200"/>
              <w:tab w:val="right" w:leader="dot" w:pos="9016"/>
            </w:tabs>
            <w:rPr>
              <w:noProof/>
              <w:color w:val="auto"/>
              <w:sz w:val="22"/>
              <w:szCs w:val="22"/>
              <w:lang w:eastAsia="es-ES"/>
            </w:rPr>
          </w:pPr>
          <w:hyperlink w:anchor="_Toc164869310" w:history="1">
            <w:r w:rsidRPr="00DE5B1C">
              <w:rPr>
                <w:rStyle w:val="Hipervnculo"/>
                <w:noProof/>
                <w:lang w:val="es"/>
              </w:rPr>
              <w:t>8</w:t>
            </w:r>
            <w:r>
              <w:rPr>
                <w:noProof/>
                <w:color w:val="auto"/>
                <w:sz w:val="22"/>
                <w:szCs w:val="22"/>
                <w:lang w:eastAsia="es-ES"/>
              </w:rPr>
              <w:tab/>
            </w:r>
            <w:r w:rsidRPr="00DE5B1C">
              <w:rPr>
                <w:rStyle w:val="Hipervnculo"/>
                <w:noProof/>
                <w:lang w:val="es"/>
              </w:rPr>
              <w:t>Conclusión</w:t>
            </w:r>
            <w:r>
              <w:rPr>
                <w:noProof/>
                <w:webHidden/>
              </w:rPr>
              <w:tab/>
            </w:r>
            <w:r>
              <w:rPr>
                <w:noProof/>
                <w:webHidden/>
              </w:rPr>
              <w:fldChar w:fldCharType="begin"/>
            </w:r>
            <w:r>
              <w:rPr>
                <w:noProof/>
                <w:webHidden/>
              </w:rPr>
              <w:instrText xml:space="preserve"> PAGEREF _Toc164869310 \h </w:instrText>
            </w:r>
            <w:r>
              <w:rPr>
                <w:noProof/>
                <w:webHidden/>
              </w:rPr>
            </w:r>
            <w:r>
              <w:rPr>
                <w:noProof/>
                <w:webHidden/>
              </w:rPr>
              <w:fldChar w:fldCharType="separate"/>
            </w:r>
            <w:r>
              <w:rPr>
                <w:noProof/>
                <w:webHidden/>
              </w:rPr>
              <w:t>25</w:t>
            </w:r>
            <w:r>
              <w:rPr>
                <w:noProof/>
                <w:webHidden/>
              </w:rPr>
              <w:fldChar w:fldCharType="end"/>
            </w:r>
          </w:hyperlink>
        </w:p>
        <w:p w14:paraId="46443F26" w14:textId="57F65727" w:rsidR="00A27B38" w:rsidRDefault="00A27B38">
          <w:pPr>
            <w:pStyle w:val="TDC1"/>
            <w:tabs>
              <w:tab w:val="left" w:pos="1200"/>
              <w:tab w:val="right" w:leader="dot" w:pos="9016"/>
            </w:tabs>
            <w:rPr>
              <w:noProof/>
              <w:color w:val="auto"/>
              <w:sz w:val="22"/>
              <w:szCs w:val="22"/>
              <w:lang w:eastAsia="es-ES"/>
            </w:rPr>
          </w:pPr>
          <w:hyperlink w:anchor="_Toc164869311" w:history="1">
            <w:r w:rsidRPr="00DE5B1C">
              <w:rPr>
                <w:rStyle w:val="Hipervnculo"/>
                <w:noProof/>
                <w:lang w:val="es"/>
              </w:rPr>
              <w:t>9</w:t>
            </w:r>
            <w:r>
              <w:rPr>
                <w:noProof/>
                <w:color w:val="auto"/>
                <w:sz w:val="22"/>
                <w:szCs w:val="22"/>
                <w:lang w:eastAsia="es-ES"/>
              </w:rPr>
              <w:tab/>
            </w:r>
            <w:r w:rsidRPr="00DE5B1C">
              <w:rPr>
                <w:rStyle w:val="Hipervnculo"/>
                <w:noProof/>
                <w:lang w:val="es"/>
              </w:rPr>
              <w:t>Web Grafía</w:t>
            </w:r>
            <w:r>
              <w:rPr>
                <w:noProof/>
                <w:webHidden/>
              </w:rPr>
              <w:tab/>
            </w:r>
            <w:r>
              <w:rPr>
                <w:noProof/>
                <w:webHidden/>
              </w:rPr>
              <w:fldChar w:fldCharType="begin"/>
            </w:r>
            <w:r>
              <w:rPr>
                <w:noProof/>
                <w:webHidden/>
              </w:rPr>
              <w:instrText xml:space="preserve"> PAGEREF _Toc164869311 \h </w:instrText>
            </w:r>
            <w:r>
              <w:rPr>
                <w:noProof/>
                <w:webHidden/>
              </w:rPr>
            </w:r>
            <w:r>
              <w:rPr>
                <w:noProof/>
                <w:webHidden/>
              </w:rPr>
              <w:fldChar w:fldCharType="separate"/>
            </w:r>
            <w:r>
              <w:rPr>
                <w:noProof/>
                <w:webHidden/>
              </w:rPr>
              <w:t>27</w:t>
            </w:r>
            <w:r>
              <w:rPr>
                <w:noProof/>
                <w:webHidden/>
              </w:rPr>
              <w:fldChar w:fldCharType="end"/>
            </w:r>
          </w:hyperlink>
        </w:p>
        <w:p w14:paraId="76D63785" w14:textId="43376906" w:rsidR="001717AD" w:rsidRDefault="001717AD">
          <w:r>
            <w:rPr>
              <w:b/>
              <w:bCs/>
            </w:rPr>
            <w:fldChar w:fldCharType="end"/>
          </w:r>
        </w:p>
      </w:sdtContent>
    </w:sdt>
    <w:p w14:paraId="37B0880E" w14:textId="0A6054DD" w:rsidR="00E45BD2" w:rsidRDefault="00E45BD2"/>
    <w:p w14:paraId="2CA44940" w14:textId="359AE11C" w:rsidR="00E45BD2" w:rsidRDefault="00E45BD2"/>
    <w:p w14:paraId="11BAC63E" w14:textId="4553EE8C" w:rsidR="00E45BD2" w:rsidRDefault="00E45BD2"/>
    <w:p w14:paraId="3FF34946" w14:textId="734EE927" w:rsidR="00E45BD2" w:rsidRDefault="00E45BD2"/>
    <w:p w14:paraId="35537E7F" w14:textId="5F289564" w:rsidR="00E45BD2" w:rsidRDefault="00E45BD2"/>
    <w:p w14:paraId="32F81391" w14:textId="72136D47" w:rsidR="00E45BD2" w:rsidRDefault="00E45BD2"/>
    <w:p w14:paraId="6E542132" w14:textId="2C8A644A" w:rsidR="00E45BD2" w:rsidRDefault="00E45BD2"/>
    <w:p w14:paraId="54363EBA" w14:textId="4011493A" w:rsidR="00E45BD2" w:rsidRDefault="00E45BD2"/>
    <w:p w14:paraId="7232FFDF" w14:textId="298F0AFE" w:rsidR="00E45BD2" w:rsidRDefault="00E45BD2"/>
    <w:p w14:paraId="6FA58B36" w14:textId="3CDA87C2" w:rsidR="00E45BD2" w:rsidRDefault="00E45BD2"/>
    <w:p w14:paraId="2697021B" w14:textId="77777777" w:rsidR="00E45BD2" w:rsidRDefault="00E45BD2"/>
    <w:p w14:paraId="2C908BA0" w14:textId="4049372A" w:rsidR="00B0410C" w:rsidRDefault="00B0410C"/>
    <w:p w14:paraId="53D62F62" w14:textId="5AE4965F" w:rsidR="00B0410C" w:rsidRDefault="00B0410C"/>
    <w:p w14:paraId="0E699734" w14:textId="37DEED83" w:rsidR="00B0410C" w:rsidRDefault="00B0410C"/>
    <w:p w14:paraId="7E4A9F5D" w14:textId="0FD0BEC1" w:rsidR="00A27B38" w:rsidRDefault="00A27B38"/>
    <w:p w14:paraId="5632B147" w14:textId="71C7CF5A" w:rsidR="00A27B38" w:rsidRDefault="00A27B38"/>
    <w:p w14:paraId="196A9261" w14:textId="287E4F42" w:rsidR="00A27B38" w:rsidRDefault="00A27B38"/>
    <w:p w14:paraId="10B35D6A" w14:textId="77777777" w:rsidR="00A27B38" w:rsidRDefault="00A27B38"/>
    <w:p w14:paraId="68DA3162" w14:textId="15A55911" w:rsidR="00B0410C" w:rsidRDefault="00B0410C"/>
    <w:p w14:paraId="596A0318" w14:textId="77777777" w:rsidR="00B0410C" w:rsidRPr="00A4757D" w:rsidRDefault="00B0410C" w:rsidP="008A125F">
      <w:pPr>
        <w:ind w:firstLine="0"/>
      </w:pPr>
    </w:p>
    <w:p w14:paraId="3E7F7E7C" w14:textId="77777777" w:rsidR="00B0410C" w:rsidRDefault="00B0410C" w:rsidP="009F0553">
      <w:pPr>
        <w:pStyle w:val="Ttulo1"/>
      </w:pPr>
      <w:bookmarkStart w:id="0" w:name="_Toc164869268"/>
      <w:r>
        <w:lastRenderedPageBreak/>
        <w:t>Introducción</w:t>
      </w:r>
      <w:bookmarkEnd w:id="0"/>
    </w:p>
    <w:p w14:paraId="49E317FF" w14:textId="77777777" w:rsidR="00B0410C" w:rsidRDefault="00B0410C" w:rsidP="00B0410C">
      <w:pPr>
        <w:ind w:firstLine="0"/>
      </w:pPr>
    </w:p>
    <w:p w14:paraId="281C73CB" w14:textId="77777777" w:rsidR="00B0410C" w:rsidRPr="00892F64" w:rsidRDefault="00B0410C" w:rsidP="00B0410C">
      <w:pPr>
        <w:jc w:val="both"/>
      </w:pPr>
      <w:r w:rsidRPr="00892F64">
        <w:t>En el contexto actual de creciente preocupación por la seguridad y el control de las instalaciones industriales, gubernamentales y educativas la implementación de sistemas de videovigilancia se ha convertido en una necesidad imperativa para garantizar la protección de activos, la prevención de incidentes y la gestión eficiente de recursos. En este sentido, el Centro de Diseño Tecnológico Industrial reconoce la importancia estratégica de contar con un Sistema de Gestión de Video (VMS, por sus siglas en inglés) efectivo para supervisar sus operaciones y salvaguardar sus activos.</w:t>
      </w:r>
    </w:p>
    <w:p w14:paraId="66930AA3" w14:textId="77777777" w:rsidR="00B0410C" w:rsidRPr="00892F64" w:rsidRDefault="00B0410C" w:rsidP="00B0410C">
      <w:pPr>
        <w:jc w:val="both"/>
      </w:pPr>
    </w:p>
    <w:p w14:paraId="320BEB87" w14:textId="77777777" w:rsidR="00B0410C" w:rsidRPr="00892F64" w:rsidRDefault="00B0410C" w:rsidP="00B0410C">
      <w:pPr>
        <w:jc w:val="both"/>
      </w:pPr>
      <w:r w:rsidRPr="00892F64">
        <w:t>El presente documento tiene como objetivo proporcionar un análisis exhaustivo del estado del arte en materia de sistemas VMS para la gestión de cámaras de videovigilancia, tanto a nivel nacional como internacional. Se examinarán diversos precedentes y soluciones disponibles en el mercado, destacando sus características, funcionalidades y aplicaciones relevantes para las necesidades específicas del Centro de Diseño Tecnológico Industrial.</w:t>
      </w:r>
    </w:p>
    <w:p w14:paraId="4AC38542" w14:textId="77777777" w:rsidR="00B0410C" w:rsidRPr="00892F64" w:rsidRDefault="00B0410C" w:rsidP="00B0410C">
      <w:pPr>
        <w:ind w:firstLine="0"/>
        <w:jc w:val="both"/>
      </w:pPr>
    </w:p>
    <w:p w14:paraId="49DC0F91" w14:textId="77777777" w:rsidR="00B0410C" w:rsidRPr="00892F64" w:rsidRDefault="00B0410C" w:rsidP="00B0410C">
      <w:pPr>
        <w:jc w:val="both"/>
      </w:pPr>
      <w:r w:rsidRPr="00892F64">
        <w:t>A través de este análisis comparativo, se buscará identificar las mejores prácticas y tendencias emergentes en el ámbito de la seguridad electrónica, con el fin de orientar la selección e implementación de tecnologías que ayuden al desarrollo de un sistema VMS que se ajuste de manera óptima a los requerimientos de seguridad y gestión del Centro de Diseño Tecnológico Industrial.</w:t>
      </w:r>
    </w:p>
    <w:p w14:paraId="1A4DF84F" w14:textId="77777777" w:rsidR="00B0410C" w:rsidRPr="00892F64" w:rsidRDefault="00B0410C" w:rsidP="00B0410C">
      <w:pPr>
        <w:jc w:val="both"/>
      </w:pPr>
    </w:p>
    <w:p w14:paraId="3C3B9EE1" w14:textId="77777777" w:rsidR="00B0410C" w:rsidRPr="00892F64" w:rsidRDefault="00B0410C" w:rsidP="00B0410C">
      <w:pPr>
        <w:jc w:val="both"/>
      </w:pPr>
      <w:r w:rsidRPr="00892F64">
        <w:t xml:space="preserve">En el documento también se darán conceptos necesarios para el entendimiento de siglas y conceptos necesarios para esta primera fase de desarrollo del proyecto, adicionalmente se </w:t>
      </w:r>
      <w:r w:rsidRPr="00892F64">
        <w:lastRenderedPageBreak/>
        <w:t>expondrá lenguajes de programación y demás tecnologías utilizadas para el desarrollo de un sistema de este tipo.</w:t>
      </w:r>
    </w:p>
    <w:p w14:paraId="1C928C2D" w14:textId="36E534E4" w:rsidR="004D6B86" w:rsidRDefault="004D6B86"/>
    <w:p w14:paraId="4D08BC49" w14:textId="4DFEE6EA" w:rsidR="00B0410C" w:rsidRDefault="00B0410C" w:rsidP="009F0553">
      <w:pPr>
        <w:pStyle w:val="Ttulo1"/>
        <w:rPr>
          <w:lang w:val="es"/>
        </w:rPr>
      </w:pPr>
      <w:bookmarkStart w:id="1" w:name="_Toc164869269"/>
      <w:r w:rsidRPr="00B0410C">
        <w:rPr>
          <w:lang w:val="es"/>
        </w:rPr>
        <w:t>E</w:t>
      </w:r>
      <w:r w:rsidR="008A125F">
        <w:rPr>
          <w:lang w:val="es"/>
        </w:rPr>
        <w:t>stado del arte</w:t>
      </w:r>
      <w:bookmarkEnd w:id="1"/>
    </w:p>
    <w:p w14:paraId="4428A15F" w14:textId="77777777" w:rsidR="001700FD" w:rsidRPr="00B0410C" w:rsidRDefault="001700FD" w:rsidP="001700FD">
      <w:pPr>
        <w:jc w:val="center"/>
        <w:rPr>
          <w:b/>
          <w:bCs/>
          <w:lang w:val="es"/>
        </w:rPr>
      </w:pPr>
    </w:p>
    <w:p w14:paraId="632C2C63" w14:textId="77777777" w:rsidR="00B0410C" w:rsidRPr="00B0410C" w:rsidRDefault="00B0410C" w:rsidP="00B0410C">
      <w:pPr>
        <w:rPr>
          <w:lang w:val="es"/>
        </w:rPr>
      </w:pPr>
      <w:r w:rsidRPr="00B0410C">
        <w:rPr>
          <w:lang w:val="es"/>
        </w:rPr>
        <w:t>En el panorama actual de la gestión de sistemas de videovigilancia, el avance tecnológico ha permitido el desarrollo de soluciones cada vez más sofisticadas y eficientes. Para el Centro de Diseño Tecnológico Industrial, la implementación de un Sistema de Gestión de Video (VMS, por sus siglas en inglés) se presenta como una herramienta clave para garantizar la seguridad y el control de sus instalaciones. A continuación, se presentan precedentes a nivel nacional (Colombia) y a nivel internacional:</w:t>
      </w:r>
    </w:p>
    <w:p w14:paraId="30AFB313" w14:textId="77777777" w:rsidR="00B0410C" w:rsidRPr="00B0410C" w:rsidRDefault="00B0410C" w:rsidP="00B0410C">
      <w:pPr>
        <w:rPr>
          <w:b/>
          <w:bCs/>
          <w:i/>
          <w:iCs/>
          <w:lang w:val="es"/>
        </w:rPr>
      </w:pPr>
    </w:p>
    <w:p w14:paraId="5F75A2F6" w14:textId="77777777" w:rsidR="00B0410C" w:rsidRPr="00B0410C" w:rsidRDefault="00B0410C" w:rsidP="009F0553">
      <w:pPr>
        <w:pStyle w:val="Ttulo2"/>
        <w:rPr>
          <w:lang w:val="es"/>
        </w:rPr>
      </w:pPr>
      <w:bookmarkStart w:id="2" w:name="_Toc164869270"/>
      <w:r w:rsidRPr="00B0410C">
        <w:rPr>
          <w:lang w:val="es"/>
        </w:rPr>
        <w:t>Precedentes a Nivel Nacional (Colombia):</w:t>
      </w:r>
      <w:bookmarkEnd w:id="2"/>
    </w:p>
    <w:p w14:paraId="3EF9A703" w14:textId="32C1DFAB" w:rsidR="00B0410C" w:rsidRPr="00B0410C" w:rsidRDefault="00B0410C" w:rsidP="001717AD">
      <w:pPr>
        <w:ind w:left="720" w:firstLine="0"/>
        <w:rPr>
          <w:lang w:val="es"/>
        </w:rPr>
      </w:pPr>
      <w:bookmarkStart w:id="3" w:name="_Toc164869271"/>
      <w:r w:rsidRPr="001717AD">
        <w:rPr>
          <w:rStyle w:val="Ttulo3Car"/>
        </w:rPr>
        <w:t>VMS de Seguridad Electrónica S.A.S. (SESA):</w:t>
      </w:r>
      <w:bookmarkEnd w:id="3"/>
      <w:r w:rsidRPr="00B0410C">
        <w:rPr>
          <w:lang w:val="es"/>
        </w:rPr>
        <w:t xml:space="preserve"> Esta empresa colombiana ofrece soluciones integrales de seguridad, incluyendo sistemas VMS para la gestión de cámaras de videovigilancia. Su plataforma permite la administración centralizada de múltiples cámaras, análisis de video en tiempo real y almacenamiento seguro de datos.</w:t>
      </w:r>
    </w:p>
    <w:p w14:paraId="0A88EA4C" w14:textId="77777777" w:rsidR="00B0410C" w:rsidRPr="00B0410C" w:rsidRDefault="00B0410C" w:rsidP="001717AD">
      <w:pPr>
        <w:ind w:left="720" w:firstLine="0"/>
        <w:rPr>
          <w:lang w:val="es"/>
        </w:rPr>
      </w:pPr>
      <w:bookmarkStart w:id="4" w:name="_Toc164869272"/>
      <w:r w:rsidRPr="001717AD">
        <w:rPr>
          <w:rStyle w:val="Ttulo3Car"/>
        </w:rPr>
        <w:t>Vigilancia Electrónica Integral S.A.S. (VEI):</w:t>
      </w:r>
      <w:bookmarkEnd w:id="4"/>
      <w:r w:rsidRPr="00B0410C">
        <w:rPr>
          <w:lang w:val="es"/>
        </w:rPr>
        <w:t xml:space="preserve"> VEI es reconocida por su experiencia en sistemas de seguridad electrónica en Colombia. Su VMS proporciona una interfaz intuitiva para monitorear y controlar cámaras de manera eficiente, con capacidades de análisis de video avanzadas y opciones de integración con otros sistemas de seguridad.</w:t>
      </w:r>
    </w:p>
    <w:p w14:paraId="41910EAC" w14:textId="77777777" w:rsidR="00B0410C" w:rsidRPr="00B0410C" w:rsidRDefault="00B0410C" w:rsidP="001717AD">
      <w:pPr>
        <w:ind w:left="720" w:firstLine="0"/>
        <w:rPr>
          <w:lang w:val="es"/>
        </w:rPr>
      </w:pPr>
      <w:bookmarkStart w:id="5" w:name="_Toc164869273"/>
      <w:r w:rsidRPr="001717AD">
        <w:rPr>
          <w:rStyle w:val="Ttulo3Car"/>
        </w:rPr>
        <w:t>Soluciones Integrales de Seguridad (SISE):</w:t>
      </w:r>
      <w:bookmarkEnd w:id="5"/>
      <w:r w:rsidRPr="00B0410C">
        <w:rPr>
          <w:lang w:val="es"/>
        </w:rPr>
        <w:t xml:space="preserve"> Esta empresa ofrece soluciones de seguridad a medida para diversas industrias en Colombia. Su VMS se destaca por su </w:t>
      </w:r>
      <w:r w:rsidRPr="00B0410C">
        <w:rPr>
          <w:lang w:val="es"/>
        </w:rPr>
        <w:lastRenderedPageBreak/>
        <w:t>escalabilidad y flexibilidad, permitiendo la integración de cámaras IP de diferentes fabricantes y la gestión centralizada desde una sola plataforma.</w:t>
      </w:r>
    </w:p>
    <w:p w14:paraId="74ECA4A3" w14:textId="48220FE6" w:rsidR="00B0410C" w:rsidRDefault="00B0410C" w:rsidP="001717AD">
      <w:pPr>
        <w:ind w:left="720" w:firstLine="0"/>
        <w:rPr>
          <w:lang w:val="es"/>
        </w:rPr>
      </w:pPr>
      <w:bookmarkStart w:id="6" w:name="_Toc164869274"/>
      <w:r w:rsidRPr="001717AD">
        <w:rPr>
          <w:rStyle w:val="Ttulo3Car"/>
        </w:rPr>
        <w:t>Seguridad y Tecnología (SET):</w:t>
      </w:r>
      <w:bookmarkEnd w:id="6"/>
      <w:r w:rsidRPr="00B0410C">
        <w:rPr>
          <w:lang w:val="es"/>
        </w:rPr>
        <w:t xml:space="preserve"> Con una amplia trayectoria en el mercado colombiano, SET ofrece sistemas de seguridad de alta calidad. Su VMS se enfoca en la optimización del uso de recursos de hardware y en la generación de informes detallados, facilitando la toma de decisiones estratégicas en tiempo real.</w:t>
      </w:r>
    </w:p>
    <w:p w14:paraId="5DC8D686" w14:textId="77777777" w:rsidR="005F00E7" w:rsidRPr="00B0410C" w:rsidRDefault="005F00E7" w:rsidP="001717AD">
      <w:pPr>
        <w:ind w:left="720" w:firstLine="0"/>
        <w:rPr>
          <w:lang w:val="es"/>
        </w:rPr>
      </w:pPr>
    </w:p>
    <w:p w14:paraId="3574FE59" w14:textId="7CDAC910" w:rsidR="00B0410C" w:rsidRDefault="00B0410C" w:rsidP="005F00E7">
      <w:pPr>
        <w:pStyle w:val="Ttulo2"/>
        <w:rPr>
          <w:lang w:val="es"/>
        </w:rPr>
      </w:pPr>
      <w:bookmarkStart w:id="7" w:name="_Toc164869275"/>
      <w:r w:rsidRPr="00B0410C">
        <w:rPr>
          <w:lang w:val="es"/>
        </w:rPr>
        <w:t>Precedentes a Nivel Internacional:</w:t>
      </w:r>
      <w:bookmarkEnd w:id="7"/>
    </w:p>
    <w:p w14:paraId="70606AB6" w14:textId="77777777" w:rsidR="005F00E7" w:rsidRPr="005F00E7" w:rsidRDefault="005F00E7" w:rsidP="005F00E7">
      <w:pPr>
        <w:rPr>
          <w:lang w:val="es"/>
        </w:rPr>
      </w:pPr>
    </w:p>
    <w:p w14:paraId="644E5CFE" w14:textId="77777777" w:rsidR="00B0410C" w:rsidRPr="00B0410C" w:rsidRDefault="00B0410C" w:rsidP="001717AD">
      <w:pPr>
        <w:ind w:left="720" w:firstLine="0"/>
        <w:rPr>
          <w:lang w:val="es"/>
        </w:rPr>
      </w:pPr>
      <w:bookmarkStart w:id="8" w:name="_Toc164869276"/>
      <w:r w:rsidRPr="001717AD">
        <w:rPr>
          <w:rStyle w:val="Ttulo3Car"/>
        </w:rPr>
        <w:t xml:space="preserve">Milestone </w:t>
      </w:r>
      <w:proofErr w:type="spellStart"/>
      <w:r w:rsidRPr="001717AD">
        <w:rPr>
          <w:rStyle w:val="Ttulo3Car"/>
        </w:rPr>
        <w:t>Systems</w:t>
      </w:r>
      <w:proofErr w:type="spellEnd"/>
      <w:r w:rsidRPr="001717AD">
        <w:rPr>
          <w:rStyle w:val="Ttulo3Car"/>
        </w:rPr>
        <w:t>:</w:t>
      </w:r>
      <w:bookmarkEnd w:id="8"/>
      <w:r w:rsidRPr="00B0410C">
        <w:rPr>
          <w:lang w:val="es"/>
        </w:rPr>
        <w:t xml:space="preserve"> Como uno de los líderes mundiales en software de gestión de video, Milestone ofrece una plataforma VMS escalable y altamente personalizable. Su enfoque en la innovación tecnológica y la integración con otros sistemas de seguridad la convierte en una opción atractiva a nivel internacional.</w:t>
      </w:r>
    </w:p>
    <w:p w14:paraId="2D52731C" w14:textId="77777777" w:rsidR="00B0410C" w:rsidRPr="00B0410C" w:rsidRDefault="00B0410C" w:rsidP="001717AD">
      <w:pPr>
        <w:ind w:left="720" w:firstLine="0"/>
        <w:rPr>
          <w:lang w:val="es"/>
        </w:rPr>
      </w:pPr>
      <w:bookmarkStart w:id="9" w:name="_Toc164869277"/>
      <w:r w:rsidRPr="001717AD">
        <w:rPr>
          <w:rStyle w:val="Ttulo3Car"/>
        </w:rPr>
        <w:t>Genetec</w:t>
      </w:r>
      <w:bookmarkEnd w:id="9"/>
      <w:r w:rsidRPr="001717AD">
        <w:t>:</w:t>
      </w:r>
      <w:r w:rsidRPr="00B0410C">
        <w:rPr>
          <w:lang w:val="es"/>
        </w:rPr>
        <w:t xml:space="preserve"> Con sede en Canadá, </w:t>
      </w:r>
      <w:proofErr w:type="spellStart"/>
      <w:r w:rsidRPr="00B0410C">
        <w:rPr>
          <w:lang w:val="es"/>
        </w:rPr>
        <w:t>Genetec</w:t>
      </w:r>
      <w:proofErr w:type="spellEnd"/>
      <w:r w:rsidRPr="00B0410C">
        <w:rPr>
          <w:lang w:val="es"/>
        </w:rPr>
        <w:t xml:space="preserve"> es reconocida por su VMS unificado que combina videovigilancia, control de acceso y reconocimiento de matrículas en una sola plataforma. Su enfoque en la inteligencia artificial y el análisis predictivo ofrece a las empresas herramientas avanzadas para la gestión de la seguridad.</w:t>
      </w:r>
    </w:p>
    <w:p w14:paraId="4F16D628" w14:textId="77777777" w:rsidR="00B0410C" w:rsidRPr="00B0410C" w:rsidRDefault="00B0410C" w:rsidP="001717AD">
      <w:pPr>
        <w:ind w:left="720" w:firstLine="0"/>
        <w:rPr>
          <w:lang w:val="es"/>
        </w:rPr>
      </w:pPr>
      <w:bookmarkStart w:id="10" w:name="_Toc164869278"/>
      <w:r w:rsidRPr="001717AD">
        <w:rPr>
          <w:rStyle w:val="Ttulo3Car"/>
        </w:rPr>
        <w:t>Genetec Security Center:</w:t>
      </w:r>
      <w:bookmarkEnd w:id="10"/>
      <w:r w:rsidRPr="00B0410C">
        <w:rPr>
          <w:lang w:val="es"/>
        </w:rPr>
        <w:t xml:space="preserve"> es otro VMS popular que combina videovigilancia, control de acceso y reconocimiento de placas de matrícula en una sola plataforma.</w:t>
      </w:r>
    </w:p>
    <w:p w14:paraId="3A22A655" w14:textId="77777777" w:rsidR="00B0410C" w:rsidRPr="00B0410C" w:rsidRDefault="00B0410C" w:rsidP="001717AD">
      <w:pPr>
        <w:ind w:left="720" w:firstLine="0"/>
        <w:rPr>
          <w:lang w:val="es"/>
        </w:rPr>
      </w:pPr>
      <w:bookmarkStart w:id="11" w:name="_Toc164869279"/>
      <w:r w:rsidRPr="001717AD">
        <w:rPr>
          <w:rStyle w:val="Ttulo3Car"/>
        </w:rPr>
        <w:t>Avigilon Control Center:</w:t>
      </w:r>
      <w:bookmarkEnd w:id="11"/>
      <w:r w:rsidRPr="00B0410C">
        <w:rPr>
          <w:lang w:val="es"/>
        </w:rPr>
        <w:t xml:space="preserve"> es un VMS conocido por su enfoque en la alta resolución y la analítica de vídeo avanzada.</w:t>
      </w:r>
    </w:p>
    <w:p w14:paraId="5E53D0A3" w14:textId="77777777" w:rsidR="00B0410C" w:rsidRPr="00B0410C" w:rsidRDefault="00B0410C" w:rsidP="001717AD">
      <w:pPr>
        <w:ind w:left="720" w:firstLine="0"/>
        <w:rPr>
          <w:lang w:val="es"/>
        </w:rPr>
      </w:pPr>
      <w:bookmarkStart w:id="12" w:name="_Toc164869280"/>
      <w:proofErr w:type="spellStart"/>
      <w:r w:rsidRPr="001717AD">
        <w:rPr>
          <w:rStyle w:val="Ttulo3Car"/>
        </w:rPr>
        <w:t>ExacqVision</w:t>
      </w:r>
      <w:proofErr w:type="spellEnd"/>
      <w:r w:rsidRPr="001717AD">
        <w:rPr>
          <w:rStyle w:val="Ttulo3Car"/>
        </w:rPr>
        <w:t>:</w:t>
      </w:r>
      <w:bookmarkEnd w:id="12"/>
      <w:r w:rsidRPr="00B0410C">
        <w:rPr>
          <w:lang w:val="es"/>
        </w:rPr>
        <w:t xml:space="preserve"> es un VMS que se destaca por su facilidad de uso y su capacidad para integrarse con una amplia variedad de cámaras IP y dispositivos de seguridad.</w:t>
      </w:r>
    </w:p>
    <w:p w14:paraId="5077DB2D" w14:textId="02427CE6" w:rsidR="00B0410C" w:rsidRDefault="00B0410C" w:rsidP="001717AD">
      <w:pPr>
        <w:ind w:left="720" w:firstLine="0"/>
        <w:rPr>
          <w:lang w:val="es"/>
        </w:rPr>
      </w:pPr>
      <w:bookmarkStart w:id="13" w:name="_Toc164869281"/>
      <w:r w:rsidRPr="001717AD">
        <w:rPr>
          <w:rStyle w:val="Ttulo3Car"/>
        </w:rPr>
        <w:t>Luxriot Evo:</w:t>
      </w:r>
      <w:bookmarkEnd w:id="13"/>
      <w:r w:rsidRPr="00B0410C">
        <w:rPr>
          <w:lang w:val="es"/>
        </w:rPr>
        <w:t xml:space="preserve"> es un VMS flexible y escalable que ofrece una amplia gama de funciones de videovigilancia.</w:t>
      </w:r>
    </w:p>
    <w:p w14:paraId="4BBE2D37" w14:textId="77777777" w:rsidR="001717AD" w:rsidRPr="00B0410C" w:rsidRDefault="001717AD" w:rsidP="001717AD">
      <w:pPr>
        <w:ind w:left="720" w:firstLine="0"/>
        <w:rPr>
          <w:lang w:val="es"/>
        </w:rPr>
      </w:pPr>
    </w:p>
    <w:p w14:paraId="26769A07" w14:textId="4B60CA10" w:rsidR="00B0410C" w:rsidRDefault="00B0410C" w:rsidP="00850A69">
      <w:pPr>
        <w:rPr>
          <w:lang w:val="es"/>
        </w:rPr>
      </w:pPr>
      <w:r w:rsidRPr="00B0410C">
        <w:rPr>
          <w:lang w:val="es"/>
        </w:rPr>
        <w:t>Estos precedentes representan solo una muestra de las soluciones disponibles en el mercado, brindando al Centro de Diseño Tecnológico Industrial un amplio abanico de opciones para seleccionar el VMS que mejor se adapte a sus necesidades específicas de seguridad y gestión de cámaras.</w:t>
      </w:r>
    </w:p>
    <w:p w14:paraId="5B349B5B" w14:textId="77777777" w:rsidR="001717AD" w:rsidRDefault="001717AD" w:rsidP="00850A69">
      <w:pPr>
        <w:rPr>
          <w:lang w:val="es"/>
        </w:rPr>
      </w:pPr>
    </w:p>
    <w:p w14:paraId="306530F4" w14:textId="77777777" w:rsidR="00E45BD2" w:rsidRPr="00E45BD2" w:rsidRDefault="00E45BD2" w:rsidP="005F00E7">
      <w:pPr>
        <w:pStyle w:val="Ttulo2"/>
        <w:rPr>
          <w:lang w:val="es"/>
        </w:rPr>
      </w:pPr>
      <w:bookmarkStart w:id="14" w:name="_Toc164869282"/>
      <w:r w:rsidRPr="00E45BD2">
        <w:rPr>
          <w:lang w:val="es"/>
        </w:rPr>
        <w:t>¿Cuáles son los softwares más renombrados en el sector?</w:t>
      </w:r>
      <w:bookmarkEnd w:id="14"/>
    </w:p>
    <w:p w14:paraId="3513C7C0" w14:textId="77777777" w:rsidR="00E45BD2" w:rsidRPr="00E45BD2" w:rsidRDefault="00E45BD2" w:rsidP="00E45BD2">
      <w:pPr>
        <w:rPr>
          <w:lang w:val="es"/>
        </w:rPr>
      </w:pPr>
      <w:r w:rsidRPr="00E45BD2">
        <w:rPr>
          <w:lang w:val="es"/>
        </w:rPr>
        <w:t>Hay varios softwares de Sistema de Gestión de Video (VMS) que son bien conocidos en la industria de la videovigilancia y que utilizan diversas tecnologías para su desarrollo. Aquí tienes algunos ejemplos:</w:t>
      </w:r>
    </w:p>
    <w:p w14:paraId="52E2D2B0" w14:textId="77777777" w:rsidR="00E45BD2" w:rsidRPr="00E45BD2" w:rsidRDefault="00E45BD2" w:rsidP="00E45BD2">
      <w:pPr>
        <w:rPr>
          <w:lang w:val="es"/>
        </w:rPr>
      </w:pPr>
    </w:p>
    <w:p w14:paraId="62B97DC8" w14:textId="77777777" w:rsidR="00E45BD2" w:rsidRPr="00E45BD2" w:rsidRDefault="00E45BD2" w:rsidP="005F00E7">
      <w:pPr>
        <w:pStyle w:val="Ttulo3"/>
        <w:rPr>
          <w:lang w:val="es"/>
        </w:rPr>
      </w:pPr>
      <w:bookmarkStart w:id="15" w:name="_Toc164869283"/>
      <w:r w:rsidRPr="00E45BD2">
        <w:rPr>
          <w:lang w:val="es"/>
        </w:rPr>
        <w:t>Milestone XProtect:</w:t>
      </w:r>
      <w:bookmarkEnd w:id="15"/>
    </w:p>
    <w:p w14:paraId="011B4551" w14:textId="77777777" w:rsidR="00E45BD2" w:rsidRPr="00E45BD2" w:rsidRDefault="00E45BD2" w:rsidP="00E45BD2">
      <w:pPr>
        <w:rPr>
          <w:lang w:val="es"/>
        </w:rPr>
      </w:pPr>
      <w:r w:rsidRPr="00E45BD2">
        <w:rPr>
          <w:lang w:val="es"/>
        </w:rPr>
        <w:t>Milestone XProtect es un VMS líder en la industria que ofrece una amplia gama de funciones de videovigilancia.</w:t>
      </w:r>
    </w:p>
    <w:p w14:paraId="0E3ED7DF" w14:textId="77777777" w:rsidR="00E45BD2" w:rsidRPr="00E45BD2" w:rsidRDefault="00E45BD2" w:rsidP="00E45BD2">
      <w:pPr>
        <w:rPr>
          <w:lang w:val="es"/>
        </w:rPr>
      </w:pPr>
      <w:r w:rsidRPr="00E45BD2">
        <w:rPr>
          <w:lang w:val="es"/>
        </w:rPr>
        <w:t>Utiliza tecnologías como C++, .NET Framework y JavaScript para el desarrollo de su software.</w:t>
      </w:r>
    </w:p>
    <w:p w14:paraId="1BEC3645" w14:textId="77777777" w:rsidR="00E45BD2" w:rsidRPr="00E45BD2" w:rsidRDefault="00E45BD2" w:rsidP="00E45BD2">
      <w:pPr>
        <w:rPr>
          <w:lang w:val="es"/>
        </w:rPr>
      </w:pPr>
      <w:r w:rsidRPr="00E45BD2">
        <w:rPr>
          <w:lang w:val="es"/>
        </w:rPr>
        <w:t>Milestone también ofrece una arquitectura abierta que permite la integración con una variedad de cámaras IP y sistemas de terceros.</w:t>
      </w:r>
    </w:p>
    <w:p w14:paraId="4FEAB325" w14:textId="7D8A7EE5" w:rsidR="00E45BD2" w:rsidRPr="00E45BD2" w:rsidRDefault="00E3231E" w:rsidP="00E45BD2">
      <w:pPr>
        <w:rPr>
          <w:lang w:val="es"/>
        </w:rPr>
      </w:pPr>
      <w:r w:rsidRPr="00E45BD2">
        <w:rPr>
          <w:noProof/>
          <w:lang w:val="es"/>
        </w:rPr>
        <w:drawing>
          <wp:anchor distT="0" distB="0" distL="114300" distR="114300" simplePos="0" relativeHeight="251659264" behindDoc="0" locked="0" layoutInCell="1" allowOverlap="1" wp14:anchorId="2EA55F75" wp14:editId="59C3EA79">
            <wp:simplePos x="0" y="0"/>
            <wp:positionH relativeFrom="margin">
              <wp:posOffset>524785</wp:posOffset>
            </wp:positionH>
            <wp:positionV relativeFrom="paragraph">
              <wp:posOffset>4611</wp:posOffset>
            </wp:positionV>
            <wp:extent cx="4585241" cy="2918128"/>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8227" cy="2932757"/>
                    </a:xfrm>
                    <a:prstGeom prst="rect">
                      <a:avLst/>
                    </a:prstGeom>
                    <a:noFill/>
                  </pic:spPr>
                </pic:pic>
              </a:graphicData>
            </a:graphic>
            <wp14:sizeRelH relativeFrom="margin">
              <wp14:pctWidth>0</wp14:pctWidth>
            </wp14:sizeRelH>
            <wp14:sizeRelV relativeFrom="margin">
              <wp14:pctHeight>0</wp14:pctHeight>
            </wp14:sizeRelV>
          </wp:anchor>
        </w:drawing>
      </w:r>
    </w:p>
    <w:p w14:paraId="79E76BDD" w14:textId="17953BE4" w:rsidR="00E45BD2" w:rsidRPr="00E45BD2" w:rsidRDefault="00E45BD2" w:rsidP="00E45BD2">
      <w:pPr>
        <w:rPr>
          <w:lang w:val="es"/>
        </w:rPr>
      </w:pPr>
    </w:p>
    <w:p w14:paraId="3E220881" w14:textId="1C2CCB93" w:rsidR="00E45BD2" w:rsidRPr="00E45BD2" w:rsidRDefault="00E45BD2" w:rsidP="00E45BD2">
      <w:pPr>
        <w:rPr>
          <w:lang w:val="es"/>
        </w:rPr>
      </w:pPr>
    </w:p>
    <w:p w14:paraId="3AAD0339" w14:textId="2A218301" w:rsidR="00E45BD2" w:rsidRPr="00E45BD2" w:rsidRDefault="00E45BD2" w:rsidP="00E45BD2">
      <w:pPr>
        <w:rPr>
          <w:lang w:val="es"/>
        </w:rPr>
      </w:pPr>
    </w:p>
    <w:p w14:paraId="1A616AB1" w14:textId="43B275F4" w:rsidR="00E45BD2" w:rsidRPr="00E45BD2" w:rsidRDefault="00E45BD2" w:rsidP="00E45BD2">
      <w:pPr>
        <w:rPr>
          <w:lang w:val="es"/>
        </w:rPr>
      </w:pPr>
    </w:p>
    <w:p w14:paraId="2646B8A2" w14:textId="77777777" w:rsidR="00E45BD2" w:rsidRPr="00E45BD2" w:rsidRDefault="00E45BD2" w:rsidP="00E45BD2">
      <w:pPr>
        <w:rPr>
          <w:lang w:val="es"/>
        </w:rPr>
      </w:pPr>
    </w:p>
    <w:p w14:paraId="22260BD4" w14:textId="2B239F6D" w:rsidR="00E45BD2" w:rsidRPr="00E45BD2" w:rsidRDefault="00E3231E" w:rsidP="00E3231E">
      <w:pPr>
        <w:rPr>
          <w:lang w:val="es"/>
        </w:rPr>
      </w:pPr>
      <w:r w:rsidRPr="00E45BD2">
        <w:rPr>
          <w:noProof/>
        </w:rPr>
        <mc:AlternateContent>
          <mc:Choice Requires="wps">
            <w:drawing>
              <wp:anchor distT="0" distB="0" distL="114300" distR="114300" simplePos="0" relativeHeight="251660288" behindDoc="0" locked="0" layoutInCell="1" allowOverlap="1" wp14:anchorId="0FB5B220" wp14:editId="29A7F30A">
                <wp:simplePos x="0" y="0"/>
                <wp:positionH relativeFrom="margin">
                  <wp:posOffset>182824</wp:posOffset>
                </wp:positionH>
                <wp:positionV relativeFrom="paragraph">
                  <wp:posOffset>739444</wp:posOffset>
                </wp:positionV>
                <wp:extent cx="577723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7482885E" w14:textId="77777777" w:rsidR="00E45BD2" w:rsidRPr="00531765" w:rsidRDefault="00E45BD2" w:rsidP="00E45BD2">
                            <w:pPr>
                              <w:pStyle w:val="Descripcin"/>
                              <w:rPr>
                                <w:noProof/>
                                <w:color w:val="000000" w:themeColor="text1"/>
                                <w:sz w:val="24"/>
                                <w:szCs w:val="24"/>
                                <w:lang w:val="es"/>
                              </w:rPr>
                            </w:pPr>
                            <w:r>
                              <w:t xml:space="preserve">Ilustración </w:t>
                            </w:r>
                            <w:fldSimple w:instr=" SEQ Ilustración \* ARABIC ">
                              <w:r>
                                <w:rPr>
                                  <w:noProof/>
                                </w:rPr>
                                <w:t>1</w:t>
                              </w:r>
                            </w:fldSimple>
                            <w:r>
                              <w:t>. Arquitectura física de Milestone XProtect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B5B220" id="_x0000_t202" coordsize="21600,21600" o:spt="202" path="m,l,21600r21600,l21600,xe">
                <v:stroke joinstyle="miter"/>
                <v:path gradientshapeok="t" o:connecttype="rect"/>
              </v:shapetype>
              <v:shape id="Cuadro de texto 6" o:spid="_x0000_s1026" type="#_x0000_t202" style="position:absolute;left:0;text-align:left;margin-left:14.4pt;margin-top:58.2pt;width:454.9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" stroked="f">
                <v:textbox style="mso-fit-shape-to-text:t" inset="0,0,0,0">
                  <w:txbxContent>
                    <w:p w14:paraId="7482885E" w14:textId="77777777" w:rsidR="00E45BD2" w:rsidRPr="00531765" w:rsidRDefault="00E45BD2" w:rsidP="00E45BD2">
                      <w:pPr>
                        <w:pStyle w:val="Descripcin"/>
                        <w:rPr>
                          <w:noProof/>
                          <w:color w:val="000000" w:themeColor="text1"/>
                          <w:sz w:val="24"/>
                          <w:szCs w:val="24"/>
                          <w:lang w:val="es"/>
                        </w:rPr>
                      </w:pPr>
                      <w:r>
                        <w:t xml:space="preserve">Ilustración </w:t>
                      </w:r>
                      <w:r>
                        <w:fldChar w:fldCharType="begin"/>
                      </w:r>
                      <w:r>
                        <w:instrText xml:space="preserve"> SEQ Ilustración \* ARABIC </w:instrText>
                      </w:r>
                      <w:r>
                        <w:fldChar w:fldCharType="separate"/>
                      </w:r>
                      <w:r>
                        <w:rPr>
                          <w:noProof/>
                        </w:rPr>
                        <w:t>1</w:t>
                      </w:r>
                      <w:r>
                        <w:fldChar w:fldCharType="end"/>
                      </w:r>
                      <w:r>
                        <w:t>. Arquitectura física de Milestone XProtect</w:t>
                      </w:r>
                    </w:p>
                  </w:txbxContent>
                </v:textbox>
                <w10:wrap anchorx="margin"/>
              </v:shape>
            </w:pict>
          </mc:Fallback>
        </mc:AlternateContent>
      </w:r>
    </w:p>
    <w:p w14:paraId="28A09923" w14:textId="77777777" w:rsidR="00E45BD2" w:rsidRPr="00E45BD2" w:rsidRDefault="00E45BD2" w:rsidP="005F00E7">
      <w:pPr>
        <w:pStyle w:val="Ttulo3"/>
        <w:rPr>
          <w:lang w:val="es"/>
        </w:rPr>
      </w:pPr>
      <w:bookmarkStart w:id="16" w:name="_Toc164869284"/>
      <w:proofErr w:type="spellStart"/>
      <w:r w:rsidRPr="00E45BD2">
        <w:rPr>
          <w:lang w:val="es"/>
        </w:rPr>
        <w:lastRenderedPageBreak/>
        <w:t>Genetec</w:t>
      </w:r>
      <w:bookmarkEnd w:id="16"/>
      <w:proofErr w:type="spellEnd"/>
      <w:r w:rsidRPr="00E45BD2">
        <w:rPr>
          <w:lang w:val="es"/>
        </w:rPr>
        <w:t xml:space="preserve"> </w:t>
      </w:r>
    </w:p>
    <w:p w14:paraId="341F9461" w14:textId="77777777" w:rsidR="00E45BD2" w:rsidRPr="00E45BD2" w:rsidRDefault="00E45BD2" w:rsidP="00E45BD2">
      <w:pPr>
        <w:rPr>
          <w:b/>
          <w:bCs/>
          <w:i/>
          <w:iCs/>
          <w:lang w:val="es"/>
        </w:rPr>
      </w:pPr>
      <w:r w:rsidRPr="00E45BD2">
        <w:rPr>
          <w:b/>
          <w:bCs/>
          <w:i/>
          <w:iCs/>
          <w:lang w:val="es"/>
        </w:rPr>
        <w:t>Security Center:</w:t>
      </w:r>
    </w:p>
    <w:p w14:paraId="3A8C1DB6" w14:textId="77777777" w:rsidR="00E45BD2" w:rsidRPr="00E45BD2" w:rsidRDefault="00E45BD2" w:rsidP="00E45BD2">
      <w:pPr>
        <w:rPr>
          <w:lang w:val="es"/>
        </w:rPr>
      </w:pPr>
      <w:proofErr w:type="spellStart"/>
      <w:r w:rsidRPr="00E45BD2">
        <w:rPr>
          <w:lang w:val="es"/>
        </w:rPr>
        <w:t>Genetec</w:t>
      </w:r>
      <w:proofErr w:type="spellEnd"/>
      <w:r w:rsidRPr="00E45BD2">
        <w:rPr>
          <w:lang w:val="es"/>
        </w:rPr>
        <w:t xml:space="preserve"> Security Center es otro VMS popular que combina videovigilancia, control de acceso y reconocimiento de placas de matrícula en una sola plataforma.</w:t>
      </w:r>
    </w:p>
    <w:p w14:paraId="2C5CAC1B" w14:textId="77777777" w:rsidR="00E45BD2" w:rsidRPr="00E45BD2" w:rsidRDefault="00E45BD2" w:rsidP="00E45BD2">
      <w:pPr>
        <w:rPr>
          <w:lang w:val="es"/>
        </w:rPr>
      </w:pPr>
      <w:r w:rsidRPr="00E45BD2">
        <w:rPr>
          <w:lang w:val="es"/>
        </w:rPr>
        <w:t>Utiliza tecnologías como C++, .NET Framework, HTML5 y JavaScript para el desarrollo de su software.</w:t>
      </w:r>
    </w:p>
    <w:p w14:paraId="7A434B3E" w14:textId="77777777" w:rsidR="00E45BD2" w:rsidRPr="00E45BD2" w:rsidRDefault="00E45BD2" w:rsidP="00E45BD2">
      <w:pPr>
        <w:rPr>
          <w:lang w:val="es"/>
        </w:rPr>
      </w:pPr>
      <w:proofErr w:type="spellStart"/>
      <w:r w:rsidRPr="00E45BD2">
        <w:rPr>
          <w:lang w:val="es"/>
        </w:rPr>
        <w:t>Genetec</w:t>
      </w:r>
      <w:proofErr w:type="spellEnd"/>
      <w:r w:rsidRPr="00E45BD2">
        <w:rPr>
          <w:lang w:val="es"/>
        </w:rPr>
        <w:t xml:space="preserve"> ofrece una arquitectura flexible que permite la integración con una amplia gama de dispositivos y sistemas de seguridad.</w:t>
      </w:r>
    </w:p>
    <w:p w14:paraId="02AA75A6" w14:textId="77777777" w:rsidR="00E45BD2" w:rsidRPr="00E45BD2" w:rsidRDefault="00E45BD2" w:rsidP="00E45BD2">
      <w:pPr>
        <w:rPr>
          <w:lang w:val="es"/>
        </w:rPr>
      </w:pPr>
    </w:p>
    <w:p w14:paraId="607018FA" w14:textId="77777777" w:rsidR="00E45BD2" w:rsidRPr="00E45BD2" w:rsidRDefault="00E45BD2" w:rsidP="00E45BD2">
      <w:pPr>
        <w:rPr>
          <w:lang w:val="es"/>
        </w:rPr>
      </w:pPr>
      <w:r w:rsidRPr="00E45BD2">
        <w:rPr>
          <w:noProof/>
        </w:rPr>
        <mc:AlternateContent>
          <mc:Choice Requires="wps">
            <w:drawing>
              <wp:anchor distT="0" distB="0" distL="114300" distR="114300" simplePos="0" relativeHeight="251662336" behindDoc="0" locked="0" layoutInCell="1" allowOverlap="1" wp14:anchorId="548EB721" wp14:editId="02145106">
                <wp:simplePos x="0" y="0"/>
                <wp:positionH relativeFrom="column">
                  <wp:posOffset>451485</wp:posOffset>
                </wp:positionH>
                <wp:positionV relativeFrom="paragraph">
                  <wp:posOffset>3021330</wp:posOffset>
                </wp:positionV>
                <wp:extent cx="487870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14:paraId="4EB67E93" w14:textId="77777777" w:rsidR="00E45BD2" w:rsidRPr="00DC2CA6" w:rsidRDefault="00E45BD2" w:rsidP="00E45BD2">
                            <w:pPr>
                              <w:pStyle w:val="Descripcin"/>
                              <w:rPr>
                                <w:color w:val="000000" w:themeColor="text1"/>
                                <w:sz w:val="24"/>
                                <w:szCs w:val="24"/>
                              </w:rPr>
                            </w:pPr>
                            <w:r>
                              <w:t xml:space="preserve">Ilustración </w:t>
                            </w:r>
                            <w:fldSimple w:instr=" SEQ Ilustración \* ARABIC ">
                              <w:r>
                                <w:rPr>
                                  <w:noProof/>
                                </w:rPr>
                                <w:t>2</w:t>
                              </w:r>
                            </w:fldSimple>
                            <w:r>
                              <w:t>Arquitectura Solución Genetec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EB721" id="Cuadro de texto 9" o:spid="_x0000_s1027" type="#_x0000_t202" style="position:absolute;left:0;text-align:left;margin-left:35.55pt;margin-top:237.9pt;width:38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" stroked="f">
                <v:textbox style="mso-fit-shape-to-text:t" inset="0,0,0,0">
                  <w:txbxContent>
                    <w:p w14:paraId="4EB67E93" w14:textId="77777777" w:rsidR="00E45BD2" w:rsidRPr="00DC2CA6" w:rsidRDefault="00E45BD2" w:rsidP="00E45BD2">
                      <w:pPr>
                        <w:pStyle w:val="Descripcin"/>
                        <w:rPr>
                          <w:color w:val="000000" w:themeColor="text1"/>
                          <w:sz w:val="24"/>
                          <w:szCs w:val="24"/>
                        </w:rPr>
                      </w:pPr>
                      <w:r>
                        <w:t xml:space="preserve">Ilustración </w:t>
                      </w:r>
                      <w:r>
                        <w:fldChar w:fldCharType="begin"/>
                      </w:r>
                      <w:r>
                        <w:instrText xml:space="preserve"> SEQ Ilustración \* ARABIC </w:instrText>
                      </w:r>
                      <w:r>
                        <w:fldChar w:fldCharType="separate"/>
                      </w:r>
                      <w:r>
                        <w:rPr>
                          <w:noProof/>
                        </w:rPr>
                        <w:t>2</w:t>
                      </w:r>
                      <w:r>
                        <w:fldChar w:fldCharType="end"/>
                      </w:r>
                      <w:r>
                        <w:t>Arquitectura Solución Genetec</w:t>
                      </w:r>
                    </w:p>
                  </w:txbxContent>
                </v:textbox>
              </v:shape>
            </w:pict>
          </mc:Fallback>
        </mc:AlternateContent>
      </w:r>
      <w:r w:rsidRPr="00E45BD2">
        <w:rPr>
          <w:noProof/>
        </w:rPr>
        <w:drawing>
          <wp:anchor distT="0" distB="0" distL="114300" distR="114300" simplePos="0" relativeHeight="251661312" behindDoc="0" locked="0" layoutInCell="1" allowOverlap="1" wp14:anchorId="6074F319" wp14:editId="019EEE77">
            <wp:simplePos x="0" y="0"/>
            <wp:positionH relativeFrom="column">
              <wp:posOffset>451985</wp:posOffset>
            </wp:positionH>
            <wp:positionV relativeFrom="paragraph">
              <wp:posOffset>151965</wp:posOffset>
            </wp:positionV>
            <wp:extent cx="4878755" cy="2812878"/>
            <wp:effectExtent l="0" t="0" r="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755" cy="2812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7B0717" w14:textId="77777777" w:rsidR="00E45BD2" w:rsidRPr="00E45BD2" w:rsidRDefault="00E45BD2" w:rsidP="00E45BD2">
      <w:pPr>
        <w:rPr>
          <w:lang w:val="es"/>
        </w:rPr>
      </w:pPr>
    </w:p>
    <w:p w14:paraId="55CBC6C9" w14:textId="77777777" w:rsidR="00E45BD2" w:rsidRPr="00E45BD2" w:rsidRDefault="00E45BD2" w:rsidP="00E45BD2">
      <w:pPr>
        <w:rPr>
          <w:lang w:val="es"/>
        </w:rPr>
      </w:pPr>
    </w:p>
    <w:p w14:paraId="0595E72A" w14:textId="77777777" w:rsidR="00E45BD2" w:rsidRPr="00E45BD2" w:rsidRDefault="00E45BD2" w:rsidP="00E45BD2">
      <w:pPr>
        <w:rPr>
          <w:lang w:val="es"/>
        </w:rPr>
      </w:pPr>
    </w:p>
    <w:p w14:paraId="62D1D713" w14:textId="77777777" w:rsidR="00E45BD2" w:rsidRPr="00E45BD2" w:rsidRDefault="00E45BD2" w:rsidP="00E45BD2">
      <w:pPr>
        <w:rPr>
          <w:lang w:val="es"/>
        </w:rPr>
      </w:pPr>
    </w:p>
    <w:p w14:paraId="2734E32C" w14:textId="77777777" w:rsidR="00E45BD2" w:rsidRPr="00E45BD2" w:rsidRDefault="00E45BD2" w:rsidP="00E45BD2">
      <w:pPr>
        <w:rPr>
          <w:lang w:val="es"/>
        </w:rPr>
      </w:pPr>
    </w:p>
    <w:p w14:paraId="32FBDEB6" w14:textId="77777777" w:rsidR="00E45BD2" w:rsidRPr="00E45BD2" w:rsidRDefault="00E45BD2" w:rsidP="00E45BD2">
      <w:pPr>
        <w:rPr>
          <w:lang w:val="es"/>
        </w:rPr>
      </w:pPr>
    </w:p>
    <w:p w14:paraId="039BA9CA" w14:textId="77777777" w:rsidR="00E45BD2" w:rsidRPr="00E45BD2" w:rsidRDefault="00E45BD2" w:rsidP="00E45BD2">
      <w:pPr>
        <w:rPr>
          <w:lang w:val="es"/>
        </w:rPr>
      </w:pPr>
    </w:p>
    <w:p w14:paraId="05CD4A4E" w14:textId="77777777" w:rsidR="00E45BD2" w:rsidRPr="00E45BD2" w:rsidRDefault="00E45BD2" w:rsidP="00E45BD2">
      <w:pPr>
        <w:rPr>
          <w:lang w:val="es"/>
        </w:rPr>
      </w:pPr>
    </w:p>
    <w:p w14:paraId="2FA85459" w14:textId="77777777" w:rsidR="00E45BD2" w:rsidRPr="00E45BD2" w:rsidRDefault="00E45BD2" w:rsidP="00E45BD2">
      <w:pPr>
        <w:rPr>
          <w:lang w:val="es"/>
        </w:rPr>
      </w:pPr>
    </w:p>
    <w:p w14:paraId="67B8B525" w14:textId="77777777" w:rsidR="00E45BD2" w:rsidRPr="00E45BD2" w:rsidRDefault="00E45BD2" w:rsidP="00E45BD2">
      <w:pPr>
        <w:rPr>
          <w:lang w:val="es"/>
        </w:rPr>
      </w:pPr>
    </w:p>
    <w:p w14:paraId="340A2BFA" w14:textId="77777777" w:rsidR="00E45BD2" w:rsidRPr="00E45BD2" w:rsidRDefault="00E45BD2" w:rsidP="00E45BD2">
      <w:pPr>
        <w:rPr>
          <w:lang w:val="es"/>
        </w:rPr>
      </w:pPr>
    </w:p>
    <w:p w14:paraId="0545E001" w14:textId="77777777" w:rsidR="00E45BD2" w:rsidRPr="00E45BD2" w:rsidRDefault="00E45BD2" w:rsidP="00E45BD2">
      <w:pPr>
        <w:rPr>
          <w:lang w:val="es"/>
        </w:rPr>
      </w:pPr>
    </w:p>
    <w:p w14:paraId="64AF3318" w14:textId="77777777" w:rsidR="00E45BD2" w:rsidRPr="00E45BD2" w:rsidRDefault="00E45BD2" w:rsidP="00E45BD2">
      <w:pPr>
        <w:rPr>
          <w:lang w:val="es"/>
        </w:rPr>
      </w:pPr>
    </w:p>
    <w:p w14:paraId="30480A6B" w14:textId="77777777" w:rsidR="00E45BD2" w:rsidRPr="00E45BD2" w:rsidRDefault="00E45BD2" w:rsidP="00E45BD2">
      <w:pPr>
        <w:rPr>
          <w:lang w:val="es"/>
        </w:rPr>
      </w:pPr>
    </w:p>
    <w:p w14:paraId="56C47786" w14:textId="77777777" w:rsidR="00E45BD2" w:rsidRPr="00E45BD2" w:rsidRDefault="00E45BD2" w:rsidP="005F00E7">
      <w:pPr>
        <w:pStyle w:val="Ttulo3"/>
        <w:rPr>
          <w:lang w:val="es"/>
        </w:rPr>
      </w:pPr>
      <w:bookmarkStart w:id="17" w:name="_Toc164869285"/>
      <w:proofErr w:type="spellStart"/>
      <w:r w:rsidRPr="00E45BD2">
        <w:rPr>
          <w:lang w:val="es"/>
        </w:rPr>
        <w:lastRenderedPageBreak/>
        <w:t>Avigilon</w:t>
      </w:r>
      <w:proofErr w:type="spellEnd"/>
      <w:r w:rsidRPr="00E45BD2">
        <w:rPr>
          <w:lang w:val="es"/>
        </w:rPr>
        <w:t xml:space="preserve"> Control Center:</w:t>
      </w:r>
      <w:bookmarkEnd w:id="17"/>
    </w:p>
    <w:p w14:paraId="4A2A228D" w14:textId="77777777" w:rsidR="00E45BD2" w:rsidRPr="00E45BD2" w:rsidRDefault="00E45BD2" w:rsidP="00E45BD2">
      <w:pPr>
        <w:rPr>
          <w:lang w:val="es"/>
        </w:rPr>
      </w:pPr>
      <w:proofErr w:type="spellStart"/>
      <w:r w:rsidRPr="00E45BD2">
        <w:rPr>
          <w:lang w:val="es"/>
        </w:rPr>
        <w:t>Avigilon</w:t>
      </w:r>
      <w:proofErr w:type="spellEnd"/>
      <w:r w:rsidRPr="00E45BD2">
        <w:rPr>
          <w:lang w:val="es"/>
        </w:rPr>
        <w:t xml:space="preserve"> Control Center es un VMS conocido por su enfoque en la alta resolución y la analítica de video avanzada.</w:t>
      </w:r>
    </w:p>
    <w:p w14:paraId="4D7C5104" w14:textId="77777777" w:rsidR="00E45BD2" w:rsidRPr="00E45BD2" w:rsidRDefault="00E45BD2" w:rsidP="00E45BD2">
      <w:pPr>
        <w:rPr>
          <w:lang w:val="es"/>
        </w:rPr>
      </w:pPr>
      <w:r w:rsidRPr="00E45BD2">
        <w:rPr>
          <w:lang w:val="es"/>
        </w:rPr>
        <w:t>Utiliza tecnologías como C++, .NET Framework y HTML5 para el desarrollo de su software.</w:t>
      </w:r>
    </w:p>
    <w:p w14:paraId="353CDF78" w14:textId="77777777" w:rsidR="00E45BD2" w:rsidRPr="00E45BD2" w:rsidRDefault="00E45BD2" w:rsidP="00E45BD2">
      <w:pPr>
        <w:rPr>
          <w:lang w:val="es"/>
        </w:rPr>
      </w:pPr>
      <w:proofErr w:type="spellStart"/>
      <w:r w:rsidRPr="00E45BD2">
        <w:rPr>
          <w:lang w:val="es"/>
        </w:rPr>
        <w:t>Avigilon</w:t>
      </w:r>
      <w:proofErr w:type="spellEnd"/>
      <w:r w:rsidRPr="00E45BD2">
        <w:rPr>
          <w:lang w:val="es"/>
        </w:rPr>
        <w:t xml:space="preserve"> ofrece una arquitectura escalable que puede manejar grandes sistemas de videovigilancia con miles de cámaras.</w:t>
      </w:r>
    </w:p>
    <w:p w14:paraId="7B55D056" w14:textId="77777777" w:rsidR="00E45BD2" w:rsidRPr="00E45BD2" w:rsidRDefault="00E45BD2" w:rsidP="00E45BD2">
      <w:pPr>
        <w:rPr>
          <w:lang w:val="es"/>
        </w:rPr>
      </w:pPr>
      <w:r w:rsidRPr="00E45BD2">
        <w:rPr>
          <w:noProof/>
        </w:rPr>
        <mc:AlternateContent>
          <mc:Choice Requires="wps">
            <w:drawing>
              <wp:anchor distT="0" distB="0" distL="114300" distR="114300" simplePos="0" relativeHeight="251664384" behindDoc="0" locked="0" layoutInCell="1" allowOverlap="1" wp14:anchorId="492EF052" wp14:editId="28C65042">
                <wp:simplePos x="0" y="0"/>
                <wp:positionH relativeFrom="column">
                  <wp:posOffset>351155</wp:posOffset>
                </wp:positionH>
                <wp:positionV relativeFrom="paragraph">
                  <wp:posOffset>5441315</wp:posOffset>
                </wp:positionV>
                <wp:extent cx="502793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027930" cy="635"/>
                        </a:xfrm>
                        <a:prstGeom prst="rect">
                          <a:avLst/>
                        </a:prstGeom>
                        <a:solidFill>
                          <a:prstClr val="white"/>
                        </a:solidFill>
                        <a:ln>
                          <a:noFill/>
                        </a:ln>
                      </wps:spPr>
                      <wps:txbx>
                        <w:txbxContent>
                          <w:p w14:paraId="4A22B421" w14:textId="77777777" w:rsidR="00E45BD2" w:rsidRPr="00C411B7" w:rsidRDefault="00E45BD2" w:rsidP="00E45BD2">
                            <w:pPr>
                              <w:pStyle w:val="Descripcin"/>
                              <w:rPr>
                                <w:color w:val="000000" w:themeColor="text1"/>
                                <w:sz w:val="24"/>
                                <w:szCs w:val="24"/>
                                <w:lang w:val="es"/>
                              </w:rPr>
                            </w:pPr>
                            <w:r>
                              <w:t xml:space="preserve">Ilustración </w:t>
                            </w:r>
                            <w:fldSimple w:instr=" SEQ Ilustración \* ARABIC ">
                              <w:r>
                                <w:rPr>
                                  <w:noProof/>
                                </w:rPr>
                                <w:t>3</w:t>
                              </w:r>
                            </w:fldSimple>
                            <w:r>
                              <w:t xml:space="preserve"> Arquitectura Solución Avigilon Control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EF052" id="Cuadro de texto 11" o:spid="_x0000_s1028" type="#_x0000_t202" style="position:absolute;left:0;text-align:left;margin-left:27.65pt;margin-top:428.45pt;width:395.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wWl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6fzj7RW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" stroked="f">
                <v:textbox style="mso-fit-shape-to-text:t" inset="0,0,0,0">
                  <w:txbxContent>
                    <w:p w14:paraId="4A22B421" w14:textId="77777777" w:rsidR="00E45BD2" w:rsidRPr="00C411B7" w:rsidRDefault="00E45BD2" w:rsidP="00E45BD2">
                      <w:pPr>
                        <w:pStyle w:val="Descripcin"/>
                        <w:rPr>
                          <w:color w:val="000000" w:themeColor="text1"/>
                          <w:sz w:val="24"/>
                          <w:szCs w:val="24"/>
                          <w:lang w:val="es"/>
                        </w:rPr>
                      </w:pPr>
                      <w:r>
                        <w:t xml:space="preserve">Ilustración </w:t>
                      </w:r>
                      <w:r>
                        <w:fldChar w:fldCharType="begin"/>
                      </w:r>
                      <w:r>
                        <w:instrText xml:space="preserve"> SEQ Ilustración \* ARABIC </w:instrText>
                      </w:r>
                      <w:r>
                        <w:fldChar w:fldCharType="separate"/>
                      </w:r>
                      <w:r>
                        <w:rPr>
                          <w:noProof/>
                        </w:rPr>
                        <w:t>3</w:t>
                      </w:r>
                      <w:r>
                        <w:fldChar w:fldCharType="end"/>
                      </w:r>
                      <w:r>
                        <w:t xml:space="preserve"> Arquitectura Solución Avigilon Control Center</w:t>
                      </w:r>
                    </w:p>
                  </w:txbxContent>
                </v:textbox>
              </v:shape>
            </w:pict>
          </mc:Fallback>
        </mc:AlternateContent>
      </w:r>
      <w:r w:rsidRPr="00E45BD2">
        <w:rPr>
          <w:noProof/>
          <w:lang w:val="es"/>
        </w:rPr>
        <w:drawing>
          <wp:anchor distT="0" distB="0" distL="114300" distR="114300" simplePos="0" relativeHeight="251663360" behindDoc="0" locked="0" layoutInCell="1" allowOverlap="1" wp14:anchorId="5B01CA71" wp14:editId="6EC0426A">
            <wp:simplePos x="0" y="0"/>
            <wp:positionH relativeFrom="margin">
              <wp:align>center</wp:align>
            </wp:positionH>
            <wp:positionV relativeFrom="paragraph">
              <wp:posOffset>10022</wp:posOffset>
            </wp:positionV>
            <wp:extent cx="5028554" cy="5375082"/>
            <wp:effectExtent l="0" t="0" r="127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8554" cy="5375082"/>
                    </a:xfrm>
                    <a:prstGeom prst="rect">
                      <a:avLst/>
                    </a:prstGeom>
                  </pic:spPr>
                </pic:pic>
              </a:graphicData>
            </a:graphic>
            <wp14:sizeRelH relativeFrom="margin">
              <wp14:pctWidth>0</wp14:pctWidth>
            </wp14:sizeRelH>
            <wp14:sizeRelV relativeFrom="margin">
              <wp14:pctHeight>0</wp14:pctHeight>
            </wp14:sizeRelV>
          </wp:anchor>
        </w:drawing>
      </w:r>
    </w:p>
    <w:p w14:paraId="262679F7" w14:textId="77777777" w:rsidR="00E45BD2" w:rsidRPr="00E45BD2" w:rsidRDefault="00E45BD2" w:rsidP="00E45BD2">
      <w:pPr>
        <w:rPr>
          <w:lang w:val="es"/>
        </w:rPr>
      </w:pPr>
    </w:p>
    <w:p w14:paraId="2D21C2FC" w14:textId="77777777" w:rsidR="00E45BD2" w:rsidRPr="00E45BD2" w:rsidRDefault="00E45BD2" w:rsidP="00E45BD2">
      <w:pPr>
        <w:rPr>
          <w:lang w:val="es"/>
        </w:rPr>
      </w:pPr>
    </w:p>
    <w:p w14:paraId="0342179D" w14:textId="77777777" w:rsidR="00E45BD2" w:rsidRPr="00E45BD2" w:rsidRDefault="00E45BD2" w:rsidP="00E45BD2">
      <w:pPr>
        <w:rPr>
          <w:lang w:val="es"/>
        </w:rPr>
      </w:pPr>
    </w:p>
    <w:p w14:paraId="1990A240" w14:textId="77777777" w:rsidR="00E45BD2" w:rsidRPr="00E45BD2" w:rsidRDefault="00E45BD2" w:rsidP="00E45BD2">
      <w:pPr>
        <w:rPr>
          <w:lang w:val="es"/>
        </w:rPr>
      </w:pPr>
    </w:p>
    <w:p w14:paraId="5CAD3E47" w14:textId="77777777" w:rsidR="00E45BD2" w:rsidRPr="00E45BD2" w:rsidRDefault="00E45BD2" w:rsidP="00E45BD2">
      <w:pPr>
        <w:rPr>
          <w:lang w:val="es"/>
        </w:rPr>
      </w:pPr>
    </w:p>
    <w:p w14:paraId="7D3B1024" w14:textId="77777777" w:rsidR="00E45BD2" w:rsidRPr="00E45BD2" w:rsidRDefault="00E45BD2" w:rsidP="00E45BD2">
      <w:pPr>
        <w:rPr>
          <w:lang w:val="es"/>
        </w:rPr>
      </w:pPr>
    </w:p>
    <w:p w14:paraId="5DE739ED" w14:textId="77777777" w:rsidR="00E45BD2" w:rsidRPr="00E45BD2" w:rsidRDefault="00E45BD2" w:rsidP="00E45BD2">
      <w:pPr>
        <w:rPr>
          <w:lang w:val="es"/>
        </w:rPr>
      </w:pPr>
    </w:p>
    <w:p w14:paraId="0AA614E3" w14:textId="77777777" w:rsidR="00E45BD2" w:rsidRPr="00E45BD2" w:rsidRDefault="00E45BD2" w:rsidP="00E45BD2">
      <w:pPr>
        <w:rPr>
          <w:lang w:val="es"/>
        </w:rPr>
      </w:pPr>
    </w:p>
    <w:p w14:paraId="207C0F80" w14:textId="77777777" w:rsidR="00E45BD2" w:rsidRPr="00E45BD2" w:rsidRDefault="00E45BD2" w:rsidP="00E45BD2">
      <w:pPr>
        <w:rPr>
          <w:lang w:val="es"/>
        </w:rPr>
      </w:pPr>
    </w:p>
    <w:p w14:paraId="526B5C78" w14:textId="77777777" w:rsidR="00E45BD2" w:rsidRPr="00E45BD2" w:rsidRDefault="00E45BD2" w:rsidP="00E45BD2">
      <w:pPr>
        <w:rPr>
          <w:lang w:val="es"/>
        </w:rPr>
      </w:pPr>
    </w:p>
    <w:p w14:paraId="7BC73F8E" w14:textId="77777777" w:rsidR="00E45BD2" w:rsidRPr="00E45BD2" w:rsidRDefault="00E45BD2" w:rsidP="00E45BD2">
      <w:pPr>
        <w:rPr>
          <w:lang w:val="es"/>
        </w:rPr>
      </w:pPr>
    </w:p>
    <w:p w14:paraId="25DE343B" w14:textId="77777777" w:rsidR="00E45BD2" w:rsidRPr="00E45BD2" w:rsidRDefault="00E45BD2" w:rsidP="00E45BD2">
      <w:pPr>
        <w:rPr>
          <w:lang w:val="es"/>
        </w:rPr>
      </w:pPr>
    </w:p>
    <w:p w14:paraId="588688D5" w14:textId="77777777" w:rsidR="00E45BD2" w:rsidRPr="00E45BD2" w:rsidRDefault="00E45BD2" w:rsidP="00E45BD2">
      <w:pPr>
        <w:rPr>
          <w:lang w:val="es"/>
        </w:rPr>
      </w:pPr>
    </w:p>
    <w:p w14:paraId="3C3C4592" w14:textId="77777777" w:rsidR="00E45BD2" w:rsidRPr="00E45BD2" w:rsidRDefault="00E45BD2" w:rsidP="00E45BD2">
      <w:pPr>
        <w:rPr>
          <w:lang w:val="es"/>
        </w:rPr>
      </w:pPr>
    </w:p>
    <w:p w14:paraId="6F45C4FB" w14:textId="77777777" w:rsidR="00E45BD2" w:rsidRPr="00E45BD2" w:rsidRDefault="00E45BD2" w:rsidP="00E45BD2">
      <w:pPr>
        <w:rPr>
          <w:lang w:val="es"/>
        </w:rPr>
      </w:pPr>
    </w:p>
    <w:p w14:paraId="62A2D44E" w14:textId="77777777" w:rsidR="00E45BD2" w:rsidRPr="00E45BD2" w:rsidRDefault="00E45BD2" w:rsidP="00E45BD2">
      <w:pPr>
        <w:rPr>
          <w:lang w:val="es"/>
        </w:rPr>
      </w:pPr>
    </w:p>
    <w:p w14:paraId="1BB7AFBF" w14:textId="77777777" w:rsidR="00E45BD2" w:rsidRPr="00E45BD2" w:rsidRDefault="00E45BD2" w:rsidP="00E45BD2">
      <w:pPr>
        <w:rPr>
          <w:lang w:val="es"/>
        </w:rPr>
      </w:pPr>
    </w:p>
    <w:p w14:paraId="70DDEC14" w14:textId="77777777" w:rsidR="00E45BD2" w:rsidRPr="00E45BD2" w:rsidRDefault="00E45BD2" w:rsidP="00E45BD2">
      <w:pPr>
        <w:rPr>
          <w:lang w:val="es"/>
        </w:rPr>
      </w:pPr>
    </w:p>
    <w:p w14:paraId="0CB6B63A" w14:textId="77777777" w:rsidR="00E45BD2" w:rsidRPr="00E45BD2" w:rsidRDefault="00E45BD2" w:rsidP="005F00E7">
      <w:pPr>
        <w:pStyle w:val="Ttulo3"/>
        <w:rPr>
          <w:lang w:val="es"/>
        </w:rPr>
      </w:pPr>
      <w:bookmarkStart w:id="18" w:name="_Toc164869286"/>
      <w:proofErr w:type="spellStart"/>
      <w:r w:rsidRPr="00E45BD2">
        <w:rPr>
          <w:lang w:val="es"/>
        </w:rPr>
        <w:t>ExacqVision</w:t>
      </w:r>
      <w:proofErr w:type="spellEnd"/>
      <w:r w:rsidRPr="00E45BD2">
        <w:rPr>
          <w:lang w:val="es"/>
        </w:rPr>
        <w:t>:</w:t>
      </w:r>
      <w:bookmarkEnd w:id="18"/>
    </w:p>
    <w:p w14:paraId="58798564" w14:textId="77777777" w:rsidR="00E45BD2" w:rsidRPr="00E45BD2" w:rsidRDefault="00E45BD2" w:rsidP="00E45BD2">
      <w:pPr>
        <w:rPr>
          <w:lang w:val="es"/>
        </w:rPr>
      </w:pPr>
      <w:proofErr w:type="spellStart"/>
      <w:r w:rsidRPr="00E45BD2">
        <w:rPr>
          <w:lang w:val="es"/>
        </w:rPr>
        <w:t>ExacqVision</w:t>
      </w:r>
      <w:proofErr w:type="spellEnd"/>
      <w:r w:rsidRPr="00E45BD2">
        <w:rPr>
          <w:lang w:val="es"/>
        </w:rPr>
        <w:t xml:space="preserve"> es un VMS que se destaca por su facilidad de uso y su capacidad para integrarse con una amplia variedad de cámaras IP y dispositivos de seguridad.</w:t>
      </w:r>
    </w:p>
    <w:p w14:paraId="48FF419E" w14:textId="77777777" w:rsidR="00E45BD2" w:rsidRPr="00E45BD2" w:rsidRDefault="00E45BD2" w:rsidP="00E45BD2">
      <w:pPr>
        <w:rPr>
          <w:lang w:val="es"/>
        </w:rPr>
      </w:pPr>
      <w:r w:rsidRPr="00E45BD2">
        <w:rPr>
          <w:lang w:val="es"/>
        </w:rPr>
        <w:t>Utiliza tecnologías como C++, .NET Framework y HTML5 para el desarrollo de su software.</w:t>
      </w:r>
    </w:p>
    <w:p w14:paraId="038520A5" w14:textId="77777777" w:rsidR="00E45BD2" w:rsidRPr="00E45BD2" w:rsidRDefault="00E45BD2" w:rsidP="00E45BD2">
      <w:pPr>
        <w:rPr>
          <w:lang w:val="es"/>
        </w:rPr>
      </w:pPr>
      <w:r w:rsidRPr="00E45BD2">
        <w:rPr>
          <w:lang w:val="es"/>
        </w:rPr>
        <w:t>Exacq ofrece una arquitectura abierta que permite la integración con sistemas de terceros a través de API y protocolos estándar de la industria.</w:t>
      </w:r>
    </w:p>
    <w:p w14:paraId="2542100B" w14:textId="77777777" w:rsidR="00E45BD2" w:rsidRPr="00E45BD2" w:rsidRDefault="00E45BD2" w:rsidP="00E45BD2">
      <w:pPr>
        <w:rPr>
          <w:lang w:val="es"/>
        </w:rPr>
      </w:pPr>
    </w:p>
    <w:p w14:paraId="726E2F04" w14:textId="77777777" w:rsidR="00E45BD2" w:rsidRPr="00E45BD2" w:rsidRDefault="00E45BD2" w:rsidP="00E45BD2">
      <w:r w:rsidRPr="00E45BD2">
        <w:rPr>
          <w:noProof/>
          <w:lang w:val="es"/>
        </w:rPr>
        <w:drawing>
          <wp:inline distT="0" distB="0" distL="0" distR="0" wp14:anchorId="60C0D5E4" wp14:editId="60DA6F8E">
            <wp:extent cx="4572000" cy="5181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5181600"/>
                    </a:xfrm>
                    <a:prstGeom prst="rect">
                      <a:avLst/>
                    </a:prstGeom>
                    <a:noFill/>
                  </pic:spPr>
                </pic:pic>
              </a:graphicData>
            </a:graphic>
          </wp:inline>
        </w:drawing>
      </w:r>
    </w:p>
    <w:p w14:paraId="0B420AD3" w14:textId="10A7D571" w:rsidR="005F00E7" w:rsidRPr="00E45BD2" w:rsidRDefault="00E45BD2" w:rsidP="00E3231E">
      <w:pPr>
        <w:rPr>
          <w:i/>
          <w:iCs/>
        </w:rPr>
      </w:pPr>
      <w:r w:rsidRPr="00E45BD2">
        <w:rPr>
          <w:i/>
          <w:iCs/>
        </w:rPr>
        <w:t xml:space="preserve">Ilustración </w:t>
      </w:r>
      <w:r w:rsidRPr="00E45BD2">
        <w:rPr>
          <w:i/>
          <w:iCs/>
        </w:rPr>
        <w:fldChar w:fldCharType="begin"/>
      </w:r>
      <w:r w:rsidRPr="00E45BD2">
        <w:rPr>
          <w:i/>
          <w:iCs/>
        </w:rPr>
        <w:instrText xml:space="preserve"> SEQ Ilustración \* ARABIC </w:instrText>
      </w:r>
      <w:r w:rsidRPr="00E45BD2">
        <w:rPr>
          <w:i/>
          <w:iCs/>
        </w:rPr>
        <w:fldChar w:fldCharType="separate"/>
      </w:r>
      <w:r w:rsidRPr="00E45BD2">
        <w:rPr>
          <w:i/>
          <w:iCs/>
        </w:rPr>
        <w:t>4</w:t>
      </w:r>
      <w:r w:rsidRPr="00E45BD2">
        <w:rPr>
          <w:lang w:val="es"/>
        </w:rPr>
        <w:fldChar w:fldCharType="end"/>
      </w:r>
      <w:r w:rsidRPr="00E45BD2">
        <w:rPr>
          <w:i/>
          <w:iCs/>
        </w:rPr>
        <w:t xml:space="preserve"> Solución </w:t>
      </w:r>
      <w:proofErr w:type="spellStart"/>
      <w:r w:rsidRPr="00E45BD2">
        <w:rPr>
          <w:i/>
          <w:iCs/>
        </w:rPr>
        <w:t>ExacqVision</w:t>
      </w:r>
      <w:proofErr w:type="spellEnd"/>
    </w:p>
    <w:p w14:paraId="31930DCA" w14:textId="77777777" w:rsidR="00E45BD2" w:rsidRPr="00E45BD2" w:rsidRDefault="00E45BD2" w:rsidP="005F00E7">
      <w:pPr>
        <w:pStyle w:val="Ttulo3"/>
        <w:rPr>
          <w:lang w:val="es"/>
        </w:rPr>
      </w:pPr>
      <w:bookmarkStart w:id="19" w:name="_Toc164869287"/>
      <w:proofErr w:type="spellStart"/>
      <w:r w:rsidRPr="00E45BD2">
        <w:rPr>
          <w:lang w:val="es"/>
        </w:rPr>
        <w:lastRenderedPageBreak/>
        <w:t>Luxriot</w:t>
      </w:r>
      <w:proofErr w:type="spellEnd"/>
      <w:r w:rsidRPr="00E45BD2">
        <w:rPr>
          <w:lang w:val="es"/>
        </w:rPr>
        <w:t xml:space="preserve"> Evo:</w:t>
      </w:r>
      <w:bookmarkEnd w:id="19"/>
    </w:p>
    <w:p w14:paraId="7184C1F7" w14:textId="77777777" w:rsidR="00E45BD2" w:rsidRPr="00E45BD2" w:rsidRDefault="00E45BD2" w:rsidP="00E45BD2">
      <w:pPr>
        <w:rPr>
          <w:lang w:val="es"/>
        </w:rPr>
      </w:pPr>
      <w:proofErr w:type="spellStart"/>
      <w:r w:rsidRPr="00E45BD2">
        <w:rPr>
          <w:lang w:val="es"/>
        </w:rPr>
        <w:t>Luxriot</w:t>
      </w:r>
      <w:proofErr w:type="spellEnd"/>
      <w:r w:rsidRPr="00E45BD2">
        <w:rPr>
          <w:lang w:val="es"/>
        </w:rPr>
        <w:t xml:space="preserve"> Evo es un VMS flexible y escalable que ofrece una amplia gama de funciones de videovigilancia.</w:t>
      </w:r>
    </w:p>
    <w:p w14:paraId="0D121ACB" w14:textId="77777777" w:rsidR="00E45BD2" w:rsidRPr="00E45BD2" w:rsidRDefault="00E45BD2" w:rsidP="00E45BD2">
      <w:pPr>
        <w:rPr>
          <w:lang w:val="es"/>
        </w:rPr>
      </w:pPr>
      <w:r w:rsidRPr="00E45BD2">
        <w:rPr>
          <w:lang w:val="es"/>
        </w:rPr>
        <w:t>Utiliza tecnologías como C++, .NET Framework y HTML5 para el desarrollo de su software.</w:t>
      </w:r>
    </w:p>
    <w:p w14:paraId="0A9A8D2E" w14:textId="77777777" w:rsidR="00E45BD2" w:rsidRPr="00E45BD2" w:rsidRDefault="00E45BD2" w:rsidP="00E45BD2">
      <w:pPr>
        <w:rPr>
          <w:lang w:val="es"/>
        </w:rPr>
      </w:pPr>
      <w:proofErr w:type="spellStart"/>
      <w:r w:rsidRPr="00E45BD2">
        <w:rPr>
          <w:lang w:val="es"/>
        </w:rPr>
        <w:t>Luxriot</w:t>
      </w:r>
      <w:proofErr w:type="spellEnd"/>
      <w:r w:rsidRPr="00E45BD2">
        <w:rPr>
          <w:lang w:val="es"/>
        </w:rPr>
        <w:t xml:space="preserve"> ofrece una arquitectura abierta que permite la integración con una variedad de cámaras IP y sistemas de terceros.</w:t>
      </w:r>
    </w:p>
    <w:p w14:paraId="6626D05C" w14:textId="77777777" w:rsidR="00E45BD2" w:rsidRPr="00E45BD2" w:rsidRDefault="00E45BD2" w:rsidP="00E45BD2">
      <w:pPr>
        <w:rPr>
          <w:lang w:val="es"/>
        </w:rPr>
      </w:pPr>
    </w:p>
    <w:p w14:paraId="7A145187" w14:textId="77777777" w:rsidR="00E45BD2" w:rsidRPr="00E45BD2" w:rsidRDefault="00E45BD2" w:rsidP="00E45BD2">
      <w:r w:rsidRPr="00E45BD2">
        <w:rPr>
          <w:noProof/>
          <w:lang w:val="es"/>
        </w:rPr>
        <w:drawing>
          <wp:inline distT="0" distB="0" distL="0" distR="0" wp14:anchorId="36F691B9" wp14:editId="2C4138B4">
            <wp:extent cx="4492487" cy="4492487"/>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487" cy="4492487"/>
                    </a:xfrm>
                    <a:prstGeom prst="rect">
                      <a:avLst/>
                    </a:prstGeom>
                    <a:noFill/>
                  </pic:spPr>
                </pic:pic>
              </a:graphicData>
            </a:graphic>
          </wp:inline>
        </w:drawing>
      </w:r>
    </w:p>
    <w:p w14:paraId="7888AEC3" w14:textId="77777777" w:rsidR="00E45BD2" w:rsidRPr="00E45BD2" w:rsidRDefault="00E45BD2" w:rsidP="00E45BD2">
      <w:pPr>
        <w:rPr>
          <w:i/>
          <w:iCs/>
          <w:lang w:val="es"/>
        </w:rPr>
      </w:pPr>
      <w:r w:rsidRPr="00E45BD2">
        <w:rPr>
          <w:i/>
          <w:iCs/>
        </w:rPr>
        <w:t xml:space="preserve">Ilustración </w:t>
      </w:r>
      <w:r w:rsidRPr="00E45BD2">
        <w:rPr>
          <w:i/>
          <w:iCs/>
        </w:rPr>
        <w:fldChar w:fldCharType="begin"/>
      </w:r>
      <w:r w:rsidRPr="00E45BD2">
        <w:rPr>
          <w:i/>
          <w:iCs/>
        </w:rPr>
        <w:instrText xml:space="preserve"> SEQ Ilustración \* ARABIC </w:instrText>
      </w:r>
      <w:r w:rsidRPr="00E45BD2">
        <w:rPr>
          <w:i/>
          <w:iCs/>
        </w:rPr>
        <w:fldChar w:fldCharType="separate"/>
      </w:r>
      <w:r w:rsidRPr="00E45BD2">
        <w:rPr>
          <w:i/>
          <w:iCs/>
        </w:rPr>
        <w:t>5</w:t>
      </w:r>
      <w:r w:rsidRPr="00E45BD2">
        <w:rPr>
          <w:lang w:val="es"/>
        </w:rPr>
        <w:fldChar w:fldCharType="end"/>
      </w:r>
      <w:r w:rsidRPr="00E45BD2">
        <w:rPr>
          <w:i/>
          <w:iCs/>
        </w:rPr>
        <w:t xml:space="preserve"> Solución Luxriot</w:t>
      </w:r>
    </w:p>
    <w:p w14:paraId="152CD8B6" w14:textId="77777777" w:rsidR="00E45BD2" w:rsidRDefault="00E45BD2" w:rsidP="00850A69">
      <w:pPr>
        <w:rPr>
          <w:lang w:val="es"/>
        </w:rPr>
      </w:pPr>
    </w:p>
    <w:p w14:paraId="1A5BFB5F" w14:textId="55C73E9B" w:rsidR="00E45BD2" w:rsidRDefault="00E45BD2" w:rsidP="00850A69">
      <w:pPr>
        <w:rPr>
          <w:lang w:val="es"/>
        </w:rPr>
      </w:pPr>
    </w:p>
    <w:p w14:paraId="26FDBBBF" w14:textId="77777777" w:rsidR="00E45BD2" w:rsidRPr="00B0410C" w:rsidRDefault="00E45BD2" w:rsidP="00E45BD2">
      <w:pPr>
        <w:ind w:firstLine="0"/>
        <w:rPr>
          <w:lang w:val="es"/>
        </w:rPr>
      </w:pPr>
    </w:p>
    <w:p w14:paraId="7E0866C2" w14:textId="77777777" w:rsidR="00B0410C" w:rsidRPr="00B0410C" w:rsidRDefault="00B0410C" w:rsidP="00B0410C">
      <w:pPr>
        <w:ind w:firstLine="0"/>
        <w:rPr>
          <w:lang w:val="es"/>
        </w:rPr>
      </w:pPr>
    </w:p>
    <w:p w14:paraId="7C860919" w14:textId="074138A8" w:rsidR="00B0410C" w:rsidRDefault="00B0410C" w:rsidP="005F00E7">
      <w:pPr>
        <w:pStyle w:val="Ttulo1"/>
        <w:rPr>
          <w:lang w:val="es"/>
        </w:rPr>
      </w:pPr>
      <w:bookmarkStart w:id="20" w:name="_Toc164869288"/>
      <w:r w:rsidRPr="00B0410C">
        <w:rPr>
          <w:lang w:val="es"/>
        </w:rPr>
        <w:t>Tecnologías</w:t>
      </w:r>
      <w:bookmarkEnd w:id="20"/>
    </w:p>
    <w:p w14:paraId="6C27361B" w14:textId="77777777" w:rsidR="001700FD" w:rsidRPr="00B0410C" w:rsidRDefault="001700FD" w:rsidP="001700FD">
      <w:pPr>
        <w:jc w:val="center"/>
        <w:rPr>
          <w:b/>
          <w:bCs/>
          <w:lang w:val="es"/>
        </w:rPr>
      </w:pPr>
    </w:p>
    <w:p w14:paraId="4FB218B6" w14:textId="77777777" w:rsidR="00F000CB" w:rsidRPr="00F000CB" w:rsidRDefault="00F000CB" w:rsidP="005F00E7">
      <w:pPr>
        <w:pStyle w:val="Ttulo2"/>
      </w:pPr>
      <w:bookmarkStart w:id="21" w:name="_8jiy5u4735xd" w:colFirst="0" w:colLast="0"/>
      <w:bookmarkStart w:id="22" w:name="_Toc164869289"/>
      <w:bookmarkEnd w:id="21"/>
      <w:r w:rsidRPr="00F000CB">
        <w:t>Tipo de Software:</w:t>
      </w:r>
      <w:bookmarkEnd w:id="22"/>
    </w:p>
    <w:p w14:paraId="7E6AE9DC" w14:textId="77777777" w:rsidR="00F000CB" w:rsidRPr="00F000CB" w:rsidRDefault="00F000CB" w:rsidP="005F00E7">
      <w:pPr>
        <w:pStyle w:val="Ttulo3"/>
      </w:pPr>
      <w:bookmarkStart w:id="23" w:name="_Toc164869290"/>
      <w:r w:rsidRPr="00F000CB">
        <w:t>Aplicación de Escritorio:</w:t>
      </w:r>
      <w:bookmarkEnd w:id="23"/>
    </w:p>
    <w:p w14:paraId="669AA4C4" w14:textId="77777777" w:rsidR="00F000CB" w:rsidRPr="00F000CB" w:rsidRDefault="00F000CB" w:rsidP="00F000CB">
      <w:pPr>
        <w:numPr>
          <w:ilvl w:val="2"/>
          <w:numId w:val="18"/>
        </w:numPr>
        <w:rPr>
          <w:b/>
          <w:bCs/>
          <w:i/>
          <w:iCs/>
        </w:rPr>
      </w:pPr>
      <w:r w:rsidRPr="00F000CB">
        <w:rPr>
          <w:b/>
          <w:bCs/>
          <w:i/>
          <w:iCs/>
        </w:rPr>
        <w:t>Ventajas:</w:t>
      </w:r>
    </w:p>
    <w:p w14:paraId="55AFD92E" w14:textId="77777777" w:rsidR="00F000CB" w:rsidRPr="00F000CB" w:rsidRDefault="00F000CB" w:rsidP="00F000CB">
      <w:pPr>
        <w:numPr>
          <w:ilvl w:val="3"/>
          <w:numId w:val="18"/>
        </w:numPr>
      </w:pPr>
      <w:r w:rsidRPr="00F000CB">
        <w:t>Mayor control sobre el hardware y recursos locales.</w:t>
      </w:r>
    </w:p>
    <w:p w14:paraId="6201ABCC" w14:textId="77777777" w:rsidR="00F000CB" w:rsidRPr="00F000CB" w:rsidRDefault="00F000CB" w:rsidP="00F000CB">
      <w:pPr>
        <w:numPr>
          <w:ilvl w:val="3"/>
          <w:numId w:val="18"/>
        </w:numPr>
      </w:pPr>
      <w:r w:rsidRPr="00F000CB">
        <w:t>Acceso sin necesidad de conexión a Internet.</w:t>
      </w:r>
    </w:p>
    <w:p w14:paraId="752895A9" w14:textId="77777777" w:rsidR="00F000CB" w:rsidRPr="00F000CB" w:rsidRDefault="00F000CB" w:rsidP="00F000CB">
      <w:pPr>
        <w:numPr>
          <w:ilvl w:val="2"/>
          <w:numId w:val="18"/>
        </w:numPr>
        <w:rPr>
          <w:b/>
          <w:bCs/>
          <w:i/>
          <w:iCs/>
        </w:rPr>
      </w:pPr>
      <w:r w:rsidRPr="00F000CB">
        <w:rPr>
          <w:b/>
          <w:bCs/>
          <w:i/>
          <w:iCs/>
        </w:rPr>
        <w:t>Desventajas:</w:t>
      </w:r>
    </w:p>
    <w:p w14:paraId="31026B75" w14:textId="77777777" w:rsidR="00F000CB" w:rsidRPr="00F000CB" w:rsidRDefault="00F000CB" w:rsidP="00F000CB">
      <w:pPr>
        <w:numPr>
          <w:ilvl w:val="3"/>
          <w:numId w:val="18"/>
        </w:numPr>
      </w:pPr>
      <w:r w:rsidRPr="00F000CB">
        <w:t>Requiere instalación en cada dispositivo.</w:t>
      </w:r>
    </w:p>
    <w:p w14:paraId="44E1331B" w14:textId="77777777" w:rsidR="00F000CB" w:rsidRPr="00F000CB" w:rsidRDefault="00F000CB" w:rsidP="00F000CB">
      <w:pPr>
        <w:numPr>
          <w:ilvl w:val="3"/>
          <w:numId w:val="18"/>
        </w:numPr>
      </w:pPr>
      <w:r w:rsidRPr="00F000CB">
        <w:t>Actualizaciones y mantenimiento más complejos.</w:t>
      </w:r>
    </w:p>
    <w:p w14:paraId="0E727737" w14:textId="77777777" w:rsidR="00F000CB" w:rsidRPr="00F000CB" w:rsidRDefault="00F000CB" w:rsidP="00F000CB">
      <w:pPr>
        <w:numPr>
          <w:ilvl w:val="3"/>
          <w:numId w:val="18"/>
        </w:numPr>
      </w:pPr>
      <w:r w:rsidRPr="00F000CB">
        <w:t>No accesible desde cualquier lugar.</w:t>
      </w:r>
    </w:p>
    <w:p w14:paraId="58543BBE" w14:textId="77777777" w:rsidR="00F000CB" w:rsidRPr="00F000CB" w:rsidRDefault="00F000CB" w:rsidP="005F00E7">
      <w:pPr>
        <w:pStyle w:val="Ttulo3"/>
      </w:pPr>
      <w:bookmarkStart w:id="24" w:name="_Toc164869291"/>
      <w:r w:rsidRPr="00F000CB">
        <w:t>Aplicación Web:</w:t>
      </w:r>
      <w:bookmarkEnd w:id="24"/>
    </w:p>
    <w:p w14:paraId="3284BBCB" w14:textId="77777777" w:rsidR="00F000CB" w:rsidRPr="00F000CB" w:rsidRDefault="00F000CB" w:rsidP="00F000CB">
      <w:pPr>
        <w:numPr>
          <w:ilvl w:val="2"/>
          <w:numId w:val="18"/>
        </w:numPr>
      </w:pPr>
      <w:r w:rsidRPr="00F000CB">
        <w:rPr>
          <w:b/>
          <w:bCs/>
          <w:i/>
          <w:iCs/>
        </w:rPr>
        <w:t>Ventajas</w:t>
      </w:r>
      <w:r w:rsidRPr="00F000CB">
        <w:t>:</w:t>
      </w:r>
    </w:p>
    <w:p w14:paraId="2925376F" w14:textId="77777777" w:rsidR="00F000CB" w:rsidRPr="00F000CB" w:rsidRDefault="00F000CB" w:rsidP="00F000CB">
      <w:pPr>
        <w:numPr>
          <w:ilvl w:val="3"/>
          <w:numId w:val="18"/>
        </w:numPr>
      </w:pPr>
      <w:r w:rsidRPr="00F000CB">
        <w:t>Accesible desde cualquier dispositivo con conexión a Internet.</w:t>
      </w:r>
    </w:p>
    <w:p w14:paraId="13CC6B41" w14:textId="77777777" w:rsidR="00F000CB" w:rsidRPr="00F000CB" w:rsidRDefault="00F000CB" w:rsidP="00F000CB">
      <w:pPr>
        <w:numPr>
          <w:ilvl w:val="3"/>
          <w:numId w:val="18"/>
        </w:numPr>
      </w:pPr>
      <w:r w:rsidRPr="00F000CB">
        <w:t>Actualizaciones centralizadas.</w:t>
      </w:r>
    </w:p>
    <w:p w14:paraId="243B4C7F" w14:textId="77777777" w:rsidR="00F000CB" w:rsidRPr="00F000CB" w:rsidRDefault="00F000CB" w:rsidP="00F000CB">
      <w:pPr>
        <w:numPr>
          <w:ilvl w:val="3"/>
          <w:numId w:val="18"/>
        </w:numPr>
      </w:pPr>
      <w:r w:rsidRPr="00F000CB">
        <w:t>Menos dependencia del sistema operativo.</w:t>
      </w:r>
    </w:p>
    <w:p w14:paraId="11F25A3D" w14:textId="77777777" w:rsidR="00F000CB" w:rsidRPr="00F000CB" w:rsidRDefault="00F000CB" w:rsidP="00F000CB">
      <w:pPr>
        <w:numPr>
          <w:ilvl w:val="2"/>
          <w:numId w:val="18"/>
        </w:numPr>
        <w:rPr>
          <w:b/>
          <w:bCs/>
          <w:i/>
          <w:iCs/>
        </w:rPr>
      </w:pPr>
      <w:r w:rsidRPr="00F000CB">
        <w:rPr>
          <w:b/>
          <w:bCs/>
          <w:i/>
          <w:iCs/>
        </w:rPr>
        <w:t>Desventajas:</w:t>
      </w:r>
    </w:p>
    <w:p w14:paraId="197C8F2F" w14:textId="77777777" w:rsidR="00F000CB" w:rsidRPr="00F000CB" w:rsidRDefault="00F000CB" w:rsidP="00F000CB">
      <w:pPr>
        <w:numPr>
          <w:ilvl w:val="3"/>
          <w:numId w:val="18"/>
        </w:numPr>
      </w:pPr>
      <w:r w:rsidRPr="00F000CB">
        <w:t>Requiere conexión a Internet.</w:t>
      </w:r>
    </w:p>
    <w:p w14:paraId="5A8DBA51" w14:textId="77777777" w:rsidR="00F000CB" w:rsidRPr="00F000CB" w:rsidRDefault="00F000CB" w:rsidP="00F000CB">
      <w:pPr>
        <w:numPr>
          <w:ilvl w:val="3"/>
          <w:numId w:val="18"/>
        </w:numPr>
      </w:pPr>
      <w:r w:rsidRPr="00F000CB">
        <w:t>Menor control sobre el hardware local.</w:t>
      </w:r>
    </w:p>
    <w:p w14:paraId="0A3190C4" w14:textId="77777777" w:rsidR="00F000CB" w:rsidRPr="00F000CB" w:rsidRDefault="00F000CB" w:rsidP="00F000CB">
      <w:pPr>
        <w:numPr>
          <w:ilvl w:val="3"/>
          <w:numId w:val="18"/>
        </w:numPr>
      </w:pPr>
      <w:r w:rsidRPr="00F000CB">
        <w:t>Interfaz más ligera.</w:t>
      </w:r>
    </w:p>
    <w:p w14:paraId="2A8B72CA" w14:textId="77777777" w:rsidR="00F000CB" w:rsidRPr="00F000CB" w:rsidRDefault="00F000CB" w:rsidP="005F00E7">
      <w:pPr>
        <w:pStyle w:val="Ttulo2"/>
      </w:pPr>
      <w:bookmarkStart w:id="25" w:name="_Toc164869292"/>
      <w:r w:rsidRPr="00F000CB">
        <w:t>Lenguaje de Programación:</w:t>
      </w:r>
      <w:bookmarkEnd w:id="25"/>
    </w:p>
    <w:p w14:paraId="42BF8314" w14:textId="77777777" w:rsidR="00F000CB" w:rsidRPr="00F000CB" w:rsidRDefault="00F000CB" w:rsidP="00F000CB">
      <w:pPr>
        <w:numPr>
          <w:ilvl w:val="1"/>
          <w:numId w:val="18"/>
        </w:numPr>
        <w:rPr>
          <w:b/>
          <w:bCs/>
          <w:i/>
          <w:iCs/>
        </w:rPr>
      </w:pPr>
      <w:r w:rsidRPr="00F000CB">
        <w:rPr>
          <w:b/>
          <w:bCs/>
          <w:i/>
          <w:iCs/>
        </w:rPr>
        <w:t>Python:</w:t>
      </w:r>
    </w:p>
    <w:p w14:paraId="48146BFC" w14:textId="77777777" w:rsidR="00F000CB" w:rsidRPr="00F000CB" w:rsidRDefault="00F000CB" w:rsidP="00F000CB">
      <w:pPr>
        <w:numPr>
          <w:ilvl w:val="2"/>
          <w:numId w:val="18"/>
        </w:numPr>
      </w:pPr>
      <w:r w:rsidRPr="00F000CB">
        <w:t>Ampliamente utilizado en aplicaciones web y de escritorio.</w:t>
      </w:r>
    </w:p>
    <w:p w14:paraId="527F7498" w14:textId="77777777" w:rsidR="00F000CB" w:rsidRPr="00F000CB" w:rsidRDefault="00F000CB" w:rsidP="00F000CB">
      <w:pPr>
        <w:numPr>
          <w:ilvl w:val="2"/>
          <w:numId w:val="18"/>
        </w:numPr>
      </w:pPr>
      <w:r w:rsidRPr="00F000CB">
        <w:lastRenderedPageBreak/>
        <w:t xml:space="preserve">Tiene bibliotecas robustas para procesamiento de video (como OpenCV) y reconocimiento facial (como </w:t>
      </w:r>
      <w:proofErr w:type="spellStart"/>
      <w:r w:rsidRPr="00F000CB">
        <w:t>Dlib</w:t>
      </w:r>
      <w:proofErr w:type="spellEnd"/>
      <w:r w:rsidRPr="00F000CB">
        <w:t>).</w:t>
      </w:r>
    </w:p>
    <w:p w14:paraId="7EA8C115" w14:textId="77777777" w:rsidR="00F000CB" w:rsidRPr="00F000CB" w:rsidRDefault="00F000CB" w:rsidP="00F000CB">
      <w:pPr>
        <w:numPr>
          <w:ilvl w:val="1"/>
          <w:numId w:val="18"/>
        </w:numPr>
        <w:rPr>
          <w:b/>
          <w:bCs/>
          <w:i/>
          <w:iCs/>
        </w:rPr>
      </w:pPr>
      <w:r w:rsidRPr="00F000CB">
        <w:rPr>
          <w:b/>
          <w:bCs/>
          <w:i/>
          <w:iCs/>
        </w:rPr>
        <w:t>Java:</w:t>
      </w:r>
    </w:p>
    <w:p w14:paraId="2B0448FA" w14:textId="77777777" w:rsidR="00F000CB" w:rsidRPr="00E45BD2" w:rsidRDefault="00F000CB" w:rsidP="00F000CB">
      <w:pPr>
        <w:numPr>
          <w:ilvl w:val="2"/>
          <w:numId w:val="18"/>
        </w:numPr>
      </w:pPr>
      <w:r w:rsidRPr="00E45BD2">
        <w:t>Ideal para aplicaciones de escritorio.</w:t>
      </w:r>
    </w:p>
    <w:p w14:paraId="5E706C85" w14:textId="77777777" w:rsidR="00F000CB" w:rsidRPr="00E45BD2" w:rsidRDefault="00F000CB" w:rsidP="00F000CB">
      <w:pPr>
        <w:numPr>
          <w:ilvl w:val="2"/>
          <w:numId w:val="18"/>
        </w:numPr>
      </w:pPr>
      <w:r w:rsidRPr="00E45BD2">
        <w:t>Buena compatibilidad multiplataforma.</w:t>
      </w:r>
    </w:p>
    <w:p w14:paraId="1A001205" w14:textId="77777777" w:rsidR="00F000CB" w:rsidRPr="00E45BD2" w:rsidRDefault="00F000CB" w:rsidP="00F000CB">
      <w:pPr>
        <w:numPr>
          <w:ilvl w:val="2"/>
          <w:numId w:val="18"/>
        </w:numPr>
      </w:pPr>
      <w:r w:rsidRPr="00E45BD2">
        <w:t>Puede integrarse con bibliotecas de reconocimiento facial.</w:t>
      </w:r>
    </w:p>
    <w:p w14:paraId="0FC00C48" w14:textId="77777777" w:rsidR="00F000CB" w:rsidRPr="00F000CB" w:rsidRDefault="00F000CB" w:rsidP="00F000CB">
      <w:pPr>
        <w:numPr>
          <w:ilvl w:val="1"/>
          <w:numId w:val="18"/>
        </w:numPr>
        <w:rPr>
          <w:b/>
          <w:bCs/>
          <w:i/>
          <w:iCs/>
        </w:rPr>
      </w:pPr>
      <w:r w:rsidRPr="00F000CB">
        <w:rPr>
          <w:b/>
          <w:bCs/>
          <w:i/>
          <w:iCs/>
        </w:rPr>
        <w:t>JavaScript (Node.js):</w:t>
      </w:r>
    </w:p>
    <w:p w14:paraId="55A3DE0D" w14:textId="77777777" w:rsidR="00F000CB" w:rsidRPr="00E45BD2" w:rsidRDefault="00F000CB" w:rsidP="00F000CB">
      <w:pPr>
        <w:numPr>
          <w:ilvl w:val="2"/>
          <w:numId w:val="18"/>
        </w:numPr>
      </w:pPr>
      <w:r w:rsidRPr="00E45BD2">
        <w:t>Excelente para aplicaciones web.</w:t>
      </w:r>
    </w:p>
    <w:p w14:paraId="0A8A85E6" w14:textId="77777777" w:rsidR="00F000CB" w:rsidRPr="00E45BD2" w:rsidRDefault="00F000CB" w:rsidP="00F000CB">
      <w:pPr>
        <w:numPr>
          <w:ilvl w:val="2"/>
          <w:numId w:val="18"/>
        </w:numPr>
      </w:pPr>
      <w:r w:rsidRPr="00E45BD2">
        <w:t>Permite desarrollar aplicaciones de servidor y cliente en el mismo lenguaje.</w:t>
      </w:r>
    </w:p>
    <w:p w14:paraId="7F3F6E9D" w14:textId="77777777" w:rsidR="00F000CB" w:rsidRPr="00E45BD2" w:rsidRDefault="00F000CB" w:rsidP="00F000CB">
      <w:pPr>
        <w:numPr>
          <w:ilvl w:val="2"/>
          <w:numId w:val="18"/>
        </w:numPr>
      </w:pPr>
      <w:r w:rsidRPr="00E45BD2">
        <w:t>Puedes usar bibliotecas como TensorFlow.js para reconocimiento facial en el navegador.</w:t>
      </w:r>
    </w:p>
    <w:p w14:paraId="3F8387BA" w14:textId="77777777" w:rsidR="00F000CB" w:rsidRPr="00F000CB" w:rsidRDefault="00F000CB" w:rsidP="00F000CB">
      <w:pPr>
        <w:numPr>
          <w:ilvl w:val="1"/>
          <w:numId w:val="18"/>
        </w:numPr>
        <w:rPr>
          <w:b/>
          <w:bCs/>
          <w:i/>
          <w:iCs/>
        </w:rPr>
      </w:pPr>
      <w:r w:rsidRPr="00F000CB">
        <w:rPr>
          <w:b/>
          <w:bCs/>
          <w:i/>
          <w:iCs/>
        </w:rPr>
        <w:t>C#:</w:t>
      </w:r>
    </w:p>
    <w:p w14:paraId="33FACCCD" w14:textId="77777777" w:rsidR="00F000CB" w:rsidRPr="00E45BD2" w:rsidRDefault="00F000CB" w:rsidP="00F000CB">
      <w:pPr>
        <w:numPr>
          <w:ilvl w:val="2"/>
          <w:numId w:val="18"/>
        </w:numPr>
      </w:pPr>
      <w:r w:rsidRPr="00E45BD2">
        <w:t>Bueno para aplicaciones de escritorio (usando WPF o WinForms).</w:t>
      </w:r>
    </w:p>
    <w:p w14:paraId="378FB355" w14:textId="77777777" w:rsidR="00F000CB" w:rsidRPr="00E45BD2" w:rsidRDefault="00F000CB" w:rsidP="00F000CB">
      <w:pPr>
        <w:numPr>
          <w:ilvl w:val="2"/>
          <w:numId w:val="18"/>
        </w:numPr>
      </w:pPr>
      <w:r w:rsidRPr="00E45BD2">
        <w:t>Soporte sólido para Windows.</w:t>
      </w:r>
    </w:p>
    <w:p w14:paraId="1EDF9C12" w14:textId="77777777" w:rsidR="00F000CB" w:rsidRPr="00E45BD2" w:rsidRDefault="00F000CB" w:rsidP="00F000CB">
      <w:pPr>
        <w:numPr>
          <w:ilvl w:val="2"/>
          <w:numId w:val="18"/>
        </w:numPr>
      </w:pPr>
      <w:r w:rsidRPr="00E45BD2">
        <w:t>Puede integrarse con bibliotecas de reconocimiento facial.</w:t>
      </w:r>
    </w:p>
    <w:p w14:paraId="0373305D" w14:textId="77777777" w:rsidR="00F000CB" w:rsidRPr="00F000CB" w:rsidRDefault="00F000CB" w:rsidP="005F00E7">
      <w:pPr>
        <w:pStyle w:val="Ttulo2"/>
      </w:pPr>
      <w:bookmarkStart w:id="26" w:name="_Toc164869293"/>
      <w:proofErr w:type="spellStart"/>
      <w:r w:rsidRPr="00F000CB">
        <w:t>Frameworks</w:t>
      </w:r>
      <w:proofErr w:type="spellEnd"/>
      <w:r w:rsidRPr="00F000CB">
        <w:t xml:space="preserve"> y Bibliotecas:</w:t>
      </w:r>
      <w:bookmarkEnd w:id="26"/>
    </w:p>
    <w:p w14:paraId="751320BF" w14:textId="77777777" w:rsidR="00F000CB" w:rsidRPr="00F000CB" w:rsidRDefault="00F000CB" w:rsidP="00F000CB">
      <w:pPr>
        <w:numPr>
          <w:ilvl w:val="1"/>
          <w:numId w:val="18"/>
        </w:numPr>
        <w:rPr>
          <w:b/>
          <w:bCs/>
          <w:i/>
          <w:iCs/>
        </w:rPr>
      </w:pPr>
      <w:r w:rsidRPr="00F000CB">
        <w:rPr>
          <w:b/>
          <w:bCs/>
          <w:i/>
          <w:iCs/>
        </w:rPr>
        <w:t>Framework Web:</w:t>
      </w:r>
    </w:p>
    <w:p w14:paraId="79DC2BBB" w14:textId="77777777" w:rsidR="00F000CB" w:rsidRPr="00F000CB" w:rsidRDefault="00F000CB" w:rsidP="00F000CB">
      <w:pPr>
        <w:numPr>
          <w:ilvl w:val="2"/>
          <w:numId w:val="18"/>
        </w:numPr>
      </w:pPr>
      <w:r w:rsidRPr="00F000CB">
        <w:t>Django (Python): Framework web de alto nivel que permite un desarrollo rápido y limpio. Proporciona características de seguridad integradas y una amplia gama de funcionalidades para construir aplicaciones web robustas.</w:t>
      </w:r>
    </w:p>
    <w:p w14:paraId="0E8697F4" w14:textId="77777777" w:rsidR="00F000CB" w:rsidRPr="00F000CB" w:rsidRDefault="00F000CB" w:rsidP="00F000CB">
      <w:pPr>
        <w:numPr>
          <w:ilvl w:val="1"/>
          <w:numId w:val="18"/>
        </w:numPr>
        <w:rPr>
          <w:b/>
          <w:bCs/>
          <w:i/>
          <w:iCs/>
        </w:rPr>
      </w:pPr>
      <w:r w:rsidRPr="00F000CB">
        <w:rPr>
          <w:b/>
          <w:bCs/>
          <w:i/>
          <w:iCs/>
        </w:rPr>
        <w:t>Interfaz de Usuario (UI):</w:t>
      </w:r>
    </w:p>
    <w:p w14:paraId="5C801839" w14:textId="6608FC15" w:rsidR="00F000CB" w:rsidRDefault="00F000CB" w:rsidP="00F000CB">
      <w:pPr>
        <w:numPr>
          <w:ilvl w:val="2"/>
          <w:numId w:val="18"/>
        </w:numPr>
      </w:pPr>
      <w:r w:rsidRPr="00F000CB">
        <w:t xml:space="preserve">Por ejemplo, </w:t>
      </w:r>
      <w:proofErr w:type="spellStart"/>
      <w:r w:rsidRPr="00F000CB">
        <w:t>PyQt</w:t>
      </w:r>
      <w:proofErr w:type="spellEnd"/>
      <w:r w:rsidRPr="00F000CB">
        <w:t xml:space="preserve"> (Python), </w:t>
      </w:r>
      <w:proofErr w:type="spellStart"/>
      <w:r w:rsidRPr="00F000CB">
        <w:t>JavaFX</w:t>
      </w:r>
      <w:proofErr w:type="spellEnd"/>
      <w:r w:rsidRPr="00F000CB">
        <w:t xml:space="preserve"> (Java), </w:t>
      </w:r>
      <w:proofErr w:type="spellStart"/>
      <w:r w:rsidRPr="00F000CB">
        <w:t>React</w:t>
      </w:r>
      <w:proofErr w:type="spellEnd"/>
      <w:r w:rsidRPr="00F000CB">
        <w:t xml:space="preserve"> (JavaScript).</w:t>
      </w:r>
    </w:p>
    <w:p w14:paraId="01BBA493" w14:textId="77777777" w:rsidR="00E45BD2" w:rsidRPr="00F000CB" w:rsidRDefault="00E45BD2" w:rsidP="00E45BD2">
      <w:pPr>
        <w:ind w:left="2160" w:firstLine="0"/>
      </w:pPr>
    </w:p>
    <w:p w14:paraId="392E1F78" w14:textId="77777777" w:rsidR="00F000CB" w:rsidRPr="00F000CB" w:rsidRDefault="00F000CB" w:rsidP="00F000CB">
      <w:pPr>
        <w:numPr>
          <w:ilvl w:val="1"/>
          <w:numId w:val="18"/>
        </w:numPr>
        <w:rPr>
          <w:b/>
          <w:bCs/>
          <w:i/>
          <w:iCs/>
        </w:rPr>
      </w:pPr>
      <w:r w:rsidRPr="00F000CB">
        <w:rPr>
          <w:b/>
          <w:bCs/>
          <w:i/>
          <w:iCs/>
        </w:rPr>
        <w:lastRenderedPageBreak/>
        <w:t>Procesamiento de Video:</w:t>
      </w:r>
    </w:p>
    <w:p w14:paraId="397A137D" w14:textId="77777777" w:rsidR="00F000CB" w:rsidRPr="00F000CB" w:rsidRDefault="00F000CB" w:rsidP="00F000CB">
      <w:pPr>
        <w:numPr>
          <w:ilvl w:val="2"/>
          <w:numId w:val="18"/>
        </w:numPr>
      </w:pPr>
      <w:r w:rsidRPr="00F000CB">
        <w:t>OpenCV (Python, C++, Java), FFmpeg (C++), MediaPipe (Python, C++).</w:t>
      </w:r>
    </w:p>
    <w:p w14:paraId="1B4A7489" w14:textId="77777777" w:rsidR="00F000CB" w:rsidRPr="00F000CB" w:rsidRDefault="00F000CB" w:rsidP="00F000CB">
      <w:pPr>
        <w:numPr>
          <w:ilvl w:val="1"/>
          <w:numId w:val="18"/>
        </w:numPr>
        <w:rPr>
          <w:b/>
          <w:bCs/>
          <w:i/>
          <w:iCs/>
        </w:rPr>
      </w:pPr>
      <w:r w:rsidRPr="00F000CB">
        <w:rPr>
          <w:b/>
          <w:bCs/>
          <w:i/>
          <w:iCs/>
        </w:rPr>
        <w:t>Reconocimiento Facial:</w:t>
      </w:r>
    </w:p>
    <w:p w14:paraId="1265623F" w14:textId="77777777" w:rsidR="00F000CB" w:rsidRPr="00F000CB" w:rsidRDefault="00F000CB" w:rsidP="00F000CB">
      <w:pPr>
        <w:numPr>
          <w:ilvl w:val="2"/>
          <w:numId w:val="18"/>
        </w:numPr>
      </w:pPr>
      <w:proofErr w:type="spellStart"/>
      <w:r w:rsidRPr="00F000CB">
        <w:t>Dlib</w:t>
      </w:r>
      <w:proofErr w:type="spellEnd"/>
      <w:r w:rsidRPr="00F000CB">
        <w:t xml:space="preserve"> (Python, C++), </w:t>
      </w:r>
      <w:proofErr w:type="spellStart"/>
      <w:r w:rsidRPr="00F000CB">
        <w:t>Face</w:t>
      </w:r>
      <w:proofErr w:type="spellEnd"/>
      <w:r w:rsidRPr="00F000CB">
        <w:t xml:space="preserve"> API (Python, JavaScript), </w:t>
      </w:r>
      <w:proofErr w:type="spellStart"/>
      <w:r w:rsidRPr="00F000CB">
        <w:t>FaceNet</w:t>
      </w:r>
      <w:proofErr w:type="spellEnd"/>
      <w:r w:rsidRPr="00F000CB">
        <w:t xml:space="preserve"> (Python).</w:t>
      </w:r>
    </w:p>
    <w:p w14:paraId="5676C062" w14:textId="77777777" w:rsidR="00F000CB" w:rsidRPr="00F000CB" w:rsidRDefault="00F000CB" w:rsidP="005F00E7">
      <w:pPr>
        <w:pStyle w:val="Ttulo2"/>
      </w:pPr>
      <w:bookmarkStart w:id="27" w:name="_Toc164869294"/>
      <w:r w:rsidRPr="00F000CB">
        <w:t>Bases de Datos:</w:t>
      </w:r>
      <w:bookmarkEnd w:id="27"/>
    </w:p>
    <w:p w14:paraId="24BF63F8" w14:textId="77777777" w:rsidR="00F000CB" w:rsidRPr="00F000CB" w:rsidRDefault="00F000CB" w:rsidP="00F000CB">
      <w:pPr>
        <w:numPr>
          <w:ilvl w:val="1"/>
          <w:numId w:val="18"/>
        </w:numPr>
        <w:rPr>
          <w:b/>
          <w:bCs/>
          <w:i/>
          <w:iCs/>
        </w:rPr>
      </w:pPr>
      <w:r w:rsidRPr="00F000CB">
        <w:rPr>
          <w:b/>
          <w:bCs/>
          <w:i/>
          <w:iCs/>
        </w:rPr>
        <w:t>Bases de Datos Relacionales:</w:t>
      </w:r>
    </w:p>
    <w:p w14:paraId="5D6AD7F1" w14:textId="77777777" w:rsidR="00F000CB" w:rsidRPr="00F000CB" w:rsidRDefault="00F000CB" w:rsidP="00F000CB">
      <w:pPr>
        <w:numPr>
          <w:ilvl w:val="2"/>
          <w:numId w:val="18"/>
        </w:numPr>
        <w:rPr>
          <w:b/>
          <w:bCs/>
          <w:i/>
          <w:iCs/>
        </w:rPr>
      </w:pPr>
      <w:r w:rsidRPr="00F000CB">
        <w:rPr>
          <w:b/>
          <w:bCs/>
          <w:i/>
          <w:iCs/>
        </w:rPr>
        <w:t xml:space="preserve">PostgreSQL: </w:t>
      </w:r>
      <w:r w:rsidRPr="00F000CB">
        <w:t>Una base de datos relacional de código abierto conocida por su robustez, escalabilidad y características avanzadas.</w:t>
      </w:r>
    </w:p>
    <w:p w14:paraId="66EB10E4" w14:textId="77777777" w:rsidR="00F000CB" w:rsidRPr="00F000CB" w:rsidRDefault="00F000CB" w:rsidP="00F000CB">
      <w:pPr>
        <w:numPr>
          <w:ilvl w:val="2"/>
          <w:numId w:val="18"/>
        </w:numPr>
        <w:rPr>
          <w:b/>
          <w:bCs/>
          <w:i/>
          <w:iCs/>
        </w:rPr>
      </w:pPr>
      <w:r w:rsidRPr="00F000CB">
        <w:rPr>
          <w:b/>
          <w:bCs/>
          <w:i/>
          <w:iCs/>
        </w:rPr>
        <w:t xml:space="preserve">MySQL: </w:t>
      </w:r>
      <w:r w:rsidRPr="00F000CB">
        <w:t>Otra opción popular de base de datos relacional, ampliamente utilizada en aplicaciones web y de servidor debido a su rendimiento y facilidad de uso.</w:t>
      </w:r>
    </w:p>
    <w:p w14:paraId="62F3DA96" w14:textId="77777777" w:rsidR="00F000CB" w:rsidRPr="00F000CB" w:rsidRDefault="00F000CB" w:rsidP="00F000CB">
      <w:pPr>
        <w:numPr>
          <w:ilvl w:val="1"/>
          <w:numId w:val="18"/>
        </w:numPr>
        <w:rPr>
          <w:b/>
          <w:bCs/>
          <w:i/>
          <w:iCs/>
        </w:rPr>
      </w:pPr>
      <w:r w:rsidRPr="00F000CB">
        <w:rPr>
          <w:b/>
          <w:bCs/>
          <w:i/>
          <w:iCs/>
        </w:rPr>
        <w:t>Bases de Datos NoSQL:</w:t>
      </w:r>
    </w:p>
    <w:p w14:paraId="40158B94" w14:textId="77777777" w:rsidR="00F000CB" w:rsidRPr="00F000CB" w:rsidRDefault="00F000CB" w:rsidP="00F000CB">
      <w:pPr>
        <w:numPr>
          <w:ilvl w:val="2"/>
          <w:numId w:val="18"/>
        </w:numPr>
        <w:rPr>
          <w:b/>
          <w:bCs/>
          <w:i/>
          <w:iCs/>
        </w:rPr>
      </w:pPr>
      <w:r w:rsidRPr="00F000CB">
        <w:rPr>
          <w:b/>
          <w:bCs/>
          <w:i/>
          <w:iCs/>
        </w:rPr>
        <w:t xml:space="preserve">MongoDB: </w:t>
      </w:r>
      <w:r w:rsidRPr="00F000CB">
        <w:t>Una base de datos NoSQL de documentos que ofrece flexibilidad en el almacenamiento de datos y escalabilidad horizontal.</w:t>
      </w:r>
    </w:p>
    <w:p w14:paraId="15987380" w14:textId="77777777" w:rsidR="00F000CB" w:rsidRPr="00F000CB" w:rsidRDefault="00F000CB" w:rsidP="005F00E7">
      <w:pPr>
        <w:pStyle w:val="Ttulo2"/>
      </w:pPr>
      <w:bookmarkStart w:id="28" w:name="_Toc164869295"/>
      <w:r w:rsidRPr="00F000CB">
        <w:t>API REST:</w:t>
      </w:r>
      <w:bookmarkEnd w:id="28"/>
    </w:p>
    <w:p w14:paraId="1493BAF6" w14:textId="77777777" w:rsidR="00F000CB" w:rsidRPr="00F000CB" w:rsidRDefault="00F000CB" w:rsidP="00F000CB">
      <w:pPr>
        <w:numPr>
          <w:ilvl w:val="1"/>
          <w:numId w:val="18"/>
        </w:numPr>
        <w:rPr>
          <w:b/>
          <w:bCs/>
          <w:i/>
          <w:iCs/>
        </w:rPr>
      </w:pPr>
      <w:r w:rsidRPr="00F000CB">
        <w:rPr>
          <w:b/>
          <w:bCs/>
          <w:i/>
          <w:iCs/>
        </w:rPr>
        <w:t>Tecnologías para API REST:</w:t>
      </w:r>
    </w:p>
    <w:p w14:paraId="02783175" w14:textId="77777777" w:rsidR="00F000CB" w:rsidRPr="00F000CB" w:rsidRDefault="00F000CB" w:rsidP="00F000CB">
      <w:pPr>
        <w:numPr>
          <w:ilvl w:val="2"/>
          <w:numId w:val="18"/>
        </w:numPr>
        <w:rPr>
          <w:b/>
          <w:bCs/>
          <w:i/>
          <w:iCs/>
        </w:rPr>
      </w:pPr>
      <w:r w:rsidRPr="00F000CB">
        <w:rPr>
          <w:b/>
          <w:bCs/>
          <w:i/>
          <w:iCs/>
        </w:rPr>
        <w:t xml:space="preserve">Django REST Framework (Python): </w:t>
      </w:r>
      <w:r w:rsidRPr="00F000CB">
        <w:t>Una potente biblioteca que facilita la creación de API REST en aplicaciones Django.</w:t>
      </w:r>
      <w:r w:rsidRPr="00F000CB">
        <w:rPr>
          <w:b/>
          <w:bCs/>
          <w:i/>
          <w:iCs/>
        </w:rPr>
        <w:t xml:space="preserve"> </w:t>
      </w:r>
      <w:r w:rsidRPr="00F000CB">
        <w:t>Proporciona un conjunto de herramientas para la autenticación, serialización de datos, vistas basadas en clases y más.</w:t>
      </w:r>
    </w:p>
    <w:p w14:paraId="580E10EC" w14:textId="77777777" w:rsidR="00F000CB" w:rsidRPr="00F000CB" w:rsidRDefault="00F000CB" w:rsidP="00F000CB">
      <w:pPr>
        <w:numPr>
          <w:ilvl w:val="2"/>
          <w:numId w:val="18"/>
        </w:numPr>
        <w:rPr>
          <w:b/>
          <w:bCs/>
          <w:i/>
          <w:iCs/>
        </w:rPr>
      </w:pPr>
      <w:r w:rsidRPr="00F000CB">
        <w:rPr>
          <w:b/>
          <w:bCs/>
          <w:i/>
          <w:iCs/>
        </w:rPr>
        <w:t xml:space="preserve">Spring Boot (Java): </w:t>
      </w:r>
      <w:r w:rsidRPr="00F000CB">
        <w:t>Un framework para crear aplicaciones Java basadas en Spring con facilidad, incluida la creación de API REST.</w:t>
      </w:r>
    </w:p>
    <w:p w14:paraId="2EAC0927" w14:textId="77777777" w:rsidR="00F000CB" w:rsidRPr="00F000CB" w:rsidRDefault="00F000CB" w:rsidP="00F000CB">
      <w:pPr>
        <w:numPr>
          <w:ilvl w:val="2"/>
          <w:numId w:val="18"/>
        </w:numPr>
        <w:rPr>
          <w:b/>
          <w:bCs/>
          <w:i/>
          <w:iCs/>
        </w:rPr>
      </w:pPr>
      <w:r w:rsidRPr="00F000CB">
        <w:rPr>
          <w:b/>
          <w:bCs/>
          <w:i/>
          <w:iCs/>
        </w:rPr>
        <w:t xml:space="preserve">Express.js (JavaScript): </w:t>
      </w:r>
      <w:r w:rsidRPr="00F000CB">
        <w:t>Un framework web rápido y minimalista</w:t>
      </w:r>
      <w:r w:rsidRPr="00F000CB">
        <w:rPr>
          <w:b/>
          <w:bCs/>
          <w:i/>
          <w:iCs/>
        </w:rPr>
        <w:t xml:space="preserve"> </w:t>
      </w:r>
      <w:r w:rsidRPr="00F000CB">
        <w:t>para Node.js que se utiliza comúnmente para construir API RESTful.</w:t>
      </w:r>
    </w:p>
    <w:p w14:paraId="18E7D85D" w14:textId="77777777" w:rsidR="00F000CB" w:rsidRPr="00F000CB" w:rsidRDefault="00F000CB" w:rsidP="00F000CB">
      <w:pPr>
        <w:numPr>
          <w:ilvl w:val="2"/>
          <w:numId w:val="18"/>
        </w:numPr>
        <w:rPr>
          <w:b/>
          <w:bCs/>
          <w:i/>
          <w:iCs/>
        </w:rPr>
      </w:pPr>
      <w:r w:rsidRPr="00F000CB">
        <w:rPr>
          <w:b/>
          <w:bCs/>
          <w:i/>
          <w:iCs/>
        </w:rPr>
        <w:lastRenderedPageBreak/>
        <w:t xml:space="preserve">ASP.NET Web API (C#): </w:t>
      </w:r>
      <w:r w:rsidRPr="00F000CB">
        <w:t>Un framework de desarrollo de API para la plataforma .NET que permite crear servicios web HTTP basados en RESTful.</w:t>
      </w:r>
    </w:p>
    <w:p w14:paraId="533F28B3" w14:textId="77777777" w:rsidR="00B0410C" w:rsidRPr="009F0553" w:rsidRDefault="00B0410C" w:rsidP="009F0553">
      <w:pPr>
        <w:pStyle w:val="Ttulo1"/>
        <w:numPr>
          <w:ilvl w:val="0"/>
          <w:numId w:val="0"/>
        </w:numPr>
        <w:ind w:left="1080"/>
        <w:jc w:val="left"/>
      </w:pPr>
    </w:p>
    <w:p w14:paraId="558B105F" w14:textId="77777777" w:rsidR="00850A69" w:rsidRPr="00B0410C" w:rsidRDefault="00850A69" w:rsidP="00F000CB">
      <w:pPr>
        <w:jc w:val="center"/>
        <w:rPr>
          <w:lang w:val="es"/>
        </w:rPr>
      </w:pPr>
    </w:p>
    <w:p w14:paraId="2D8DD5BB" w14:textId="35DF791D" w:rsidR="00B0410C" w:rsidRPr="00E45BD2" w:rsidRDefault="00E45BD2" w:rsidP="005F00E7">
      <w:pPr>
        <w:pStyle w:val="Ttulo1"/>
        <w:rPr>
          <w:sz w:val="24"/>
          <w:lang w:val="es"/>
        </w:rPr>
      </w:pPr>
      <w:bookmarkStart w:id="29" w:name="_Toc164869296"/>
      <w:r w:rsidRPr="00E45BD2">
        <w:rPr>
          <w:lang w:val="es"/>
        </w:rPr>
        <w:t>C</w:t>
      </w:r>
      <w:r w:rsidR="00E3231E">
        <w:rPr>
          <w:lang w:val="es"/>
        </w:rPr>
        <w:t>onceptos a tener en cuenta</w:t>
      </w:r>
      <w:bookmarkEnd w:id="29"/>
    </w:p>
    <w:p w14:paraId="354D3CE1" w14:textId="77777777" w:rsidR="00B0410C" w:rsidRPr="00B0410C" w:rsidRDefault="00B0410C" w:rsidP="00B0410C">
      <w:pPr>
        <w:rPr>
          <w:lang w:val="es"/>
        </w:rPr>
      </w:pPr>
    </w:p>
    <w:p w14:paraId="6F254453" w14:textId="77777777" w:rsidR="00B0410C" w:rsidRPr="00B0410C" w:rsidRDefault="00B0410C" w:rsidP="00B0410C">
      <w:pPr>
        <w:rPr>
          <w:lang w:val="es"/>
        </w:rPr>
      </w:pPr>
    </w:p>
    <w:p w14:paraId="03BB1406" w14:textId="77777777" w:rsidR="00B0410C" w:rsidRPr="00B0410C" w:rsidRDefault="00B0410C" w:rsidP="005F00E7">
      <w:pPr>
        <w:pStyle w:val="Ttulo2"/>
        <w:rPr>
          <w:lang w:val="es"/>
        </w:rPr>
      </w:pPr>
      <w:bookmarkStart w:id="30" w:name="_2h1f7k3gtbmn" w:colFirst="0" w:colLast="0"/>
      <w:bookmarkStart w:id="31" w:name="_Toc164869297"/>
      <w:bookmarkEnd w:id="30"/>
      <w:r w:rsidRPr="00B0410C">
        <w:rPr>
          <w:lang w:val="es"/>
        </w:rPr>
        <w:t>¿Qué es un software de VMS?</w:t>
      </w:r>
      <w:bookmarkEnd w:id="31"/>
    </w:p>
    <w:p w14:paraId="3AFBE500" w14:textId="77777777" w:rsidR="00B0410C" w:rsidRPr="00B0410C" w:rsidRDefault="00B0410C" w:rsidP="00B0410C">
      <w:pPr>
        <w:rPr>
          <w:b/>
          <w:bCs/>
          <w:i/>
          <w:iCs/>
          <w:lang w:val="es"/>
        </w:rPr>
      </w:pPr>
      <w:bookmarkStart w:id="32" w:name="_ls3qnux7qsk9" w:colFirst="0" w:colLast="0"/>
      <w:bookmarkEnd w:id="32"/>
      <w:r w:rsidRPr="00B0410C">
        <w:rPr>
          <w:b/>
          <w:bCs/>
          <w:i/>
          <w:iCs/>
          <w:lang w:val="es"/>
        </w:rPr>
        <w:t>Software VMS: Las nuevas innovaciones tecnológicas para los sistemas de vigilancia y seguridad actuales</w:t>
      </w:r>
    </w:p>
    <w:p w14:paraId="6C8CFB07" w14:textId="77777777" w:rsidR="00B0410C" w:rsidRPr="00B0410C" w:rsidRDefault="00B0410C" w:rsidP="00B0410C">
      <w:pPr>
        <w:rPr>
          <w:lang w:val="es"/>
        </w:rPr>
      </w:pPr>
      <w:r w:rsidRPr="00B0410C">
        <w:rPr>
          <w:lang w:val="es"/>
        </w:rPr>
        <w:t xml:space="preserve">El Sistema de gestión de Videos (VMS) es un componente esencial para la seguridad en la actualidad, destacando por su capacidad para prevenir delitos, documentar eventos y gestionar la seguridad. </w:t>
      </w:r>
    </w:p>
    <w:p w14:paraId="77872710" w14:textId="77777777" w:rsidR="00B0410C" w:rsidRPr="00B0410C" w:rsidRDefault="00B0410C" w:rsidP="00B0410C">
      <w:pPr>
        <w:rPr>
          <w:lang w:val="es"/>
        </w:rPr>
      </w:pPr>
      <w:r w:rsidRPr="00B0410C">
        <w:rPr>
          <w:lang w:val="es"/>
        </w:rPr>
        <w:t xml:space="preserve">A medida que la tecnología avanza, el software ha evolucionado para incorporar inteligencia artificial y aprendizaje automático, transformando la forma de abordar la vigilancia y la privacidad. </w:t>
      </w:r>
    </w:p>
    <w:p w14:paraId="16F283D5" w14:textId="77777777" w:rsidR="00B0410C" w:rsidRPr="00B0410C" w:rsidRDefault="00B0410C" w:rsidP="00B0410C">
      <w:pPr>
        <w:rPr>
          <w:lang w:val="es"/>
        </w:rPr>
      </w:pPr>
      <w:r w:rsidRPr="00B0410C">
        <w:rPr>
          <w:lang w:val="es"/>
        </w:rPr>
        <w:t>En este artículo, exploraremos en detalle el papel del software VMS, sus diferencias con otros sistemas de vigilancia, consideraciones legales y éticas, así como las últimas innovaciones que están mejorando la eficacia de los sistemas de videovigilancia.</w:t>
      </w:r>
    </w:p>
    <w:p w14:paraId="70B82EF5" w14:textId="77777777" w:rsidR="00B0410C" w:rsidRPr="00B0410C" w:rsidRDefault="00B0410C" w:rsidP="00B0410C">
      <w:pPr>
        <w:rPr>
          <w:lang w:val="es"/>
        </w:rPr>
      </w:pPr>
      <w:r w:rsidRPr="00B0410C">
        <w:rPr>
          <w:lang w:val="es"/>
        </w:rPr>
        <w:t xml:space="preserve"> </w:t>
      </w:r>
    </w:p>
    <w:p w14:paraId="64EE7020" w14:textId="77777777" w:rsidR="00B0410C" w:rsidRPr="00B0410C" w:rsidRDefault="00B0410C" w:rsidP="005F00E7">
      <w:pPr>
        <w:pStyle w:val="Ttulo2"/>
        <w:rPr>
          <w:lang w:val="es"/>
        </w:rPr>
      </w:pPr>
      <w:bookmarkStart w:id="33" w:name="_ojyingmfl9ci" w:colFirst="0" w:colLast="0"/>
      <w:bookmarkStart w:id="34" w:name="_Toc164869298"/>
      <w:bookmarkEnd w:id="33"/>
      <w:r w:rsidRPr="00B0410C">
        <w:rPr>
          <w:lang w:val="es"/>
        </w:rPr>
        <w:t>¿Qué es el CCTV y por qué es importante en la seguridad actual?</w:t>
      </w:r>
      <w:bookmarkEnd w:id="34"/>
    </w:p>
    <w:p w14:paraId="2A507709" w14:textId="77777777" w:rsidR="00B0410C" w:rsidRPr="00B0410C" w:rsidRDefault="00B0410C" w:rsidP="00B0410C">
      <w:pPr>
        <w:rPr>
          <w:lang w:val="es"/>
        </w:rPr>
      </w:pPr>
      <w:r w:rsidRPr="00B0410C">
        <w:rPr>
          <w:lang w:val="es"/>
        </w:rPr>
        <w:t xml:space="preserve">El CCTV, o Circuito Cerrado de Televisión, es un sistema de vigilancia que emplea cámaras de video para transmitir señales a un lugar específico. De este modo, limitan el </w:t>
      </w:r>
      <w:r w:rsidRPr="00B0410C">
        <w:rPr>
          <w:lang w:val="es"/>
        </w:rPr>
        <w:lastRenderedPageBreak/>
        <w:t>acceso a un grupo de personas que dispongan de acceso al sistema. Su importancia en la seguridad actual radica en:</w:t>
      </w:r>
    </w:p>
    <w:p w14:paraId="6BF34DF6" w14:textId="77777777" w:rsidR="00B0410C" w:rsidRPr="00B0410C" w:rsidRDefault="00B0410C" w:rsidP="00B0410C">
      <w:pPr>
        <w:numPr>
          <w:ilvl w:val="0"/>
          <w:numId w:val="13"/>
        </w:numPr>
        <w:rPr>
          <w:lang w:val="es"/>
        </w:rPr>
      </w:pPr>
      <w:r w:rsidRPr="00B0410C">
        <w:rPr>
          <w:lang w:val="es"/>
        </w:rPr>
        <w:t>Prevención y disuasión: actúa como un disuasivo visual para posibles delincuentes, reduciendo la probabilidad de actividad criminal.</w:t>
      </w:r>
    </w:p>
    <w:p w14:paraId="7002D152" w14:textId="77777777" w:rsidR="00B0410C" w:rsidRPr="00B0410C" w:rsidRDefault="00B0410C" w:rsidP="00B0410C">
      <w:pPr>
        <w:numPr>
          <w:ilvl w:val="0"/>
          <w:numId w:val="13"/>
        </w:numPr>
        <w:rPr>
          <w:lang w:val="es"/>
        </w:rPr>
      </w:pPr>
      <w:r w:rsidRPr="00B0410C">
        <w:rPr>
          <w:lang w:val="es"/>
        </w:rPr>
        <w:t>Documentación de eventos: permite registrar y documentar eventos en tiempo real, facilitando la investigación y resolución de incidentes.</w:t>
      </w:r>
    </w:p>
    <w:p w14:paraId="372539D7" w14:textId="77777777" w:rsidR="00B0410C" w:rsidRPr="00B0410C" w:rsidRDefault="00B0410C" w:rsidP="00B0410C">
      <w:pPr>
        <w:numPr>
          <w:ilvl w:val="0"/>
          <w:numId w:val="13"/>
        </w:numPr>
        <w:rPr>
          <w:lang w:val="es"/>
        </w:rPr>
      </w:pPr>
      <w:r w:rsidRPr="00B0410C">
        <w:rPr>
          <w:lang w:val="es"/>
        </w:rPr>
        <w:t>Supervisión remota: la capacidad de monitoreo a distancia mejora la respuesta a emergencias y la gestión de la seguridad</w:t>
      </w:r>
    </w:p>
    <w:p w14:paraId="2A28BB1C" w14:textId="77777777" w:rsidR="00B0410C" w:rsidRPr="00B0410C" w:rsidRDefault="00B0410C" w:rsidP="00B0410C">
      <w:pPr>
        <w:rPr>
          <w:lang w:val="es"/>
        </w:rPr>
      </w:pPr>
      <w:r w:rsidRPr="00B0410C">
        <w:rPr>
          <w:lang w:val="es"/>
        </w:rPr>
        <w:t xml:space="preserve"> </w:t>
      </w:r>
    </w:p>
    <w:p w14:paraId="779ED804" w14:textId="77777777" w:rsidR="00B0410C" w:rsidRPr="00B0410C" w:rsidRDefault="00B0410C" w:rsidP="00B0410C">
      <w:pPr>
        <w:rPr>
          <w:lang w:val="es"/>
        </w:rPr>
      </w:pPr>
    </w:p>
    <w:p w14:paraId="23D21029" w14:textId="77777777" w:rsidR="00B0410C" w:rsidRPr="00B0410C" w:rsidRDefault="00B0410C" w:rsidP="00B0410C">
      <w:pPr>
        <w:rPr>
          <w:lang w:val="es"/>
        </w:rPr>
      </w:pPr>
    </w:p>
    <w:p w14:paraId="4CC2AE5D" w14:textId="77777777" w:rsidR="00B0410C" w:rsidRPr="00B0410C" w:rsidRDefault="00B0410C" w:rsidP="005F00E7">
      <w:pPr>
        <w:pStyle w:val="Ttulo2"/>
        <w:rPr>
          <w:lang w:val="es"/>
        </w:rPr>
      </w:pPr>
      <w:bookmarkStart w:id="35" w:name="_a7ffd32buwsz" w:colFirst="0" w:colLast="0"/>
      <w:bookmarkStart w:id="36" w:name="_Toc164869299"/>
      <w:bookmarkEnd w:id="35"/>
      <w:r w:rsidRPr="00B0410C">
        <w:rPr>
          <w:lang w:val="es"/>
        </w:rPr>
        <w:t>¿Cómo funciona el software VMS?</w:t>
      </w:r>
      <w:bookmarkEnd w:id="36"/>
    </w:p>
    <w:p w14:paraId="63A80BD6" w14:textId="77777777" w:rsidR="00B0410C" w:rsidRPr="00B0410C" w:rsidRDefault="00B0410C" w:rsidP="00B0410C">
      <w:pPr>
        <w:rPr>
          <w:lang w:val="es"/>
        </w:rPr>
      </w:pPr>
      <w:r w:rsidRPr="00B0410C">
        <w:rPr>
          <w:lang w:val="es"/>
        </w:rPr>
        <w:t>El software VMS desempeña un papel esencial en la gestión de sistemas de videovigilancia. Su funcionamiento se resume en los siguientes puntos:</w:t>
      </w:r>
    </w:p>
    <w:p w14:paraId="40DAF9B8" w14:textId="77777777" w:rsidR="00B0410C" w:rsidRPr="00B0410C" w:rsidRDefault="00B0410C" w:rsidP="00B0410C">
      <w:pPr>
        <w:numPr>
          <w:ilvl w:val="0"/>
          <w:numId w:val="17"/>
        </w:numPr>
        <w:rPr>
          <w:lang w:val="es"/>
        </w:rPr>
      </w:pPr>
      <w:r w:rsidRPr="00B0410C">
        <w:rPr>
          <w:lang w:val="es"/>
        </w:rPr>
        <w:t>Captura de imágenes: el software recibe las señales de las cámaras de seguridad, capturando de ese modo las imágenes en tiempo real.</w:t>
      </w:r>
    </w:p>
    <w:p w14:paraId="2BAACDAE" w14:textId="77777777" w:rsidR="00B0410C" w:rsidRPr="00B0410C" w:rsidRDefault="00B0410C" w:rsidP="00B0410C">
      <w:pPr>
        <w:numPr>
          <w:ilvl w:val="0"/>
          <w:numId w:val="17"/>
        </w:numPr>
        <w:rPr>
          <w:lang w:val="es"/>
        </w:rPr>
      </w:pPr>
      <w:r w:rsidRPr="00B0410C">
        <w:rPr>
          <w:lang w:val="es"/>
        </w:rPr>
        <w:t>Almacenamiento y administración: las imágenes que son capturadas se almacenan en un sistema de administración, permitiendo su acceso y gestión eficientes.</w:t>
      </w:r>
    </w:p>
    <w:p w14:paraId="52A14AC6" w14:textId="77777777" w:rsidR="00B0410C" w:rsidRPr="00B0410C" w:rsidRDefault="00B0410C" w:rsidP="00B0410C">
      <w:pPr>
        <w:numPr>
          <w:ilvl w:val="0"/>
          <w:numId w:val="17"/>
        </w:numPr>
        <w:rPr>
          <w:lang w:val="es"/>
        </w:rPr>
      </w:pPr>
      <w:r w:rsidRPr="00B0410C">
        <w:rPr>
          <w:lang w:val="es"/>
        </w:rPr>
        <w:t xml:space="preserve">Análisis de video: es posible realizar análisis avanzados, como reconocimiento facial o detección de movimientos sospechosos, mejorando la capacidad de respuesta ante eventos indeseables. </w:t>
      </w:r>
    </w:p>
    <w:p w14:paraId="10BE8179" w14:textId="77777777" w:rsidR="00B0410C" w:rsidRPr="00B0410C" w:rsidRDefault="00B0410C" w:rsidP="00B0410C">
      <w:pPr>
        <w:numPr>
          <w:ilvl w:val="0"/>
          <w:numId w:val="17"/>
        </w:numPr>
        <w:rPr>
          <w:lang w:val="es"/>
        </w:rPr>
      </w:pPr>
      <w:r w:rsidRPr="00B0410C">
        <w:rPr>
          <w:lang w:val="es"/>
        </w:rPr>
        <w:t>Integración con hardware: se conecta con cámaras, equipos de almacenamiento y otros dispositivos. De este modo se puede garantizar un funcionamiento coordinado del sistema.</w:t>
      </w:r>
    </w:p>
    <w:p w14:paraId="7779B5E0" w14:textId="77777777" w:rsidR="00B0410C" w:rsidRPr="00B0410C" w:rsidRDefault="00B0410C" w:rsidP="00B0410C">
      <w:pPr>
        <w:numPr>
          <w:ilvl w:val="0"/>
          <w:numId w:val="17"/>
        </w:numPr>
        <w:rPr>
          <w:lang w:val="es"/>
        </w:rPr>
      </w:pPr>
      <w:r w:rsidRPr="00B0410C">
        <w:rPr>
          <w:lang w:val="es"/>
        </w:rPr>
        <w:lastRenderedPageBreak/>
        <w:t>Generación de alertas: ante eventos predefinidos, como intrusiones o comportamientos anómalos, el software puede generar alertas para obtener una respuesta inmediata.</w:t>
      </w:r>
    </w:p>
    <w:p w14:paraId="1343580D" w14:textId="77777777" w:rsidR="00B0410C" w:rsidRPr="00B0410C" w:rsidRDefault="00B0410C" w:rsidP="00B0410C">
      <w:pPr>
        <w:numPr>
          <w:ilvl w:val="0"/>
          <w:numId w:val="17"/>
        </w:numPr>
        <w:rPr>
          <w:lang w:val="es"/>
        </w:rPr>
      </w:pPr>
      <w:r w:rsidRPr="00B0410C">
        <w:rPr>
          <w:lang w:val="es"/>
        </w:rPr>
        <w:t>Supervisión remota: esta característica facilita la supervisión a distancia, permitiendo a los operadores o usuarios monitorear la situación en tiempo real y tomar decisiones rápidas.</w:t>
      </w:r>
    </w:p>
    <w:p w14:paraId="1995A000" w14:textId="77777777" w:rsidR="00B0410C" w:rsidRPr="00B0410C" w:rsidRDefault="00B0410C" w:rsidP="00B0410C">
      <w:pPr>
        <w:rPr>
          <w:lang w:val="es"/>
        </w:rPr>
      </w:pPr>
      <w:r w:rsidRPr="00B0410C">
        <w:rPr>
          <w:lang w:val="es"/>
        </w:rPr>
        <w:t>El software VMS, al combinar estas funciones, contribuye significativamente a la seguridad patrimonial y la gestión eficiente de la videovigilancia.</w:t>
      </w:r>
    </w:p>
    <w:p w14:paraId="1C27D919" w14:textId="77777777" w:rsidR="00B0410C" w:rsidRPr="00B0410C" w:rsidRDefault="00B0410C" w:rsidP="00B0410C">
      <w:pPr>
        <w:rPr>
          <w:lang w:val="es"/>
        </w:rPr>
      </w:pPr>
    </w:p>
    <w:p w14:paraId="3FC0574B" w14:textId="77777777" w:rsidR="00B0410C" w:rsidRPr="00B0410C" w:rsidRDefault="00B0410C" w:rsidP="00B0410C">
      <w:pPr>
        <w:rPr>
          <w:lang w:val="es"/>
        </w:rPr>
      </w:pPr>
    </w:p>
    <w:p w14:paraId="50E1AF76" w14:textId="77777777" w:rsidR="00B0410C" w:rsidRPr="00B0410C" w:rsidRDefault="00B0410C" w:rsidP="005F00E7">
      <w:pPr>
        <w:pStyle w:val="Ttulo2"/>
        <w:rPr>
          <w:lang w:val="es"/>
        </w:rPr>
      </w:pPr>
      <w:bookmarkStart w:id="37" w:name="_Toc164869300"/>
      <w:r w:rsidRPr="00B0410C">
        <w:rPr>
          <w:lang w:val="es"/>
        </w:rPr>
        <w:t>¿Qué habilidades se necesitan para desarrollar un VMS?</w:t>
      </w:r>
      <w:bookmarkEnd w:id="37"/>
    </w:p>
    <w:p w14:paraId="7D152C30" w14:textId="77777777" w:rsidR="00B0410C" w:rsidRPr="00B0410C" w:rsidRDefault="00B0410C" w:rsidP="00B0410C">
      <w:pPr>
        <w:rPr>
          <w:lang w:val="es"/>
        </w:rPr>
      </w:pPr>
      <w:r w:rsidRPr="00B0410C">
        <w:rPr>
          <w:lang w:val="es"/>
        </w:rPr>
        <w:t>Para desarrollar un sistema VMS, se necesitan conocimientos en redes, experiencia de video vigilancia</w:t>
      </w:r>
    </w:p>
    <w:p w14:paraId="304D23FA" w14:textId="77777777" w:rsidR="00B0410C" w:rsidRPr="00B0410C" w:rsidRDefault="00B0410C" w:rsidP="00B0410C">
      <w:pPr>
        <w:rPr>
          <w:lang w:val="es"/>
        </w:rPr>
      </w:pPr>
      <w:r w:rsidRPr="00B0410C">
        <w:rPr>
          <w:lang w:val="es"/>
        </w:rPr>
        <w:t>y una comprensión amplia de los requerimientos del usuario final.</w:t>
      </w:r>
    </w:p>
    <w:p w14:paraId="1A69EF16" w14:textId="77777777" w:rsidR="00B0410C" w:rsidRPr="00B0410C" w:rsidRDefault="00B0410C" w:rsidP="00B0410C">
      <w:pPr>
        <w:rPr>
          <w:b/>
          <w:bCs/>
          <w:lang w:val="es"/>
        </w:rPr>
      </w:pPr>
    </w:p>
    <w:p w14:paraId="6D05DA7C" w14:textId="77777777" w:rsidR="00B0410C" w:rsidRPr="00B0410C" w:rsidRDefault="00B0410C" w:rsidP="005F00E7">
      <w:pPr>
        <w:pStyle w:val="Ttulo2"/>
        <w:rPr>
          <w:lang w:val="es"/>
        </w:rPr>
      </w:pPr>
      <w:bookmarkStart w:id="38" w:name="_Toc164869301"/>
      <w:r w:rsidRPr="00B0410C">
        <w:rPr>
          <w:lang w:val="es"/>
        </w:rPr>
        <w:t>Análisis de requisitos y diseño:</w:t>
      </w:r>
      <w:bookmarkEnd w:id="38"/>
    </w:p>
    <w:p w14:paraId="149BA96E" w14:textId="2D58AC49" w:rsidR="00B0410C" w:rsidRPr="00B0410C" w:rsidRDefault="005F00E7" w:rsidP="00B0410C">
      <w:pPr>
        <w:rPr>
          <w:lang w:val="es"/>
        </w:rPr>
      </w:pPr>
      <w:r w:rsidRPr="00B0410C">
        <w:rPr>
          <w:lang w:val="es"/>
        </w:rPr>
        <w:t>Comenzar</w:t>
      </w:r>
      <w:r w:rsidR="00B0410C" w:rsidRPr="00B0410C">
        <w:rPr>
          <w:lang w:val="es"/>
        </w:rPr>
        <w:t xml:space="preserve"> por entender las necesidades y requisitos de los usuarios finales. Esto implica reunir </w:t>
      </w:r>
    </w:p>
    <w:p w14:paraId="32BFA778" w14:textId="77777777" w:rsidR="00B0410C" w:rsidRPr="00B0410C" w:rsidRDefault="00B0410C" w:rsidP="00B0410C">
      <w:pPr>
        <w:rPr>
          <w:lang w:val="es"/>
        </w:rPr>
      </w:pPr>
      <w:r w:rsidRPr="00B0410C">
        <w:rPr>
          <w:lang w:val="es"/>
        </w:rPr>
        <w:t xml:space="preserve">información sobre las características que desean, el número de cámaras que necesitan manejar, los </w:t>
      </w:r>
    </w:p>
    <w:p w14:paraId="7D887D82" w14:textId="77777777" w:rsidR="00B0410C" w:rsidRPr="00B0410C" w:rsidRDefault="00B0410C" w:rsidP="00B0410C">
      <w:pPr>
        <w:rPr>
          <w:lang w:val="es"/>
        </w:rPr>
      </w:pPr>
      <w:r w:rsidRPr="00B0410C">
        <w:rPr>
          <w:lang w:val="es"/>
        </w:rPr>
        <w:t>tipos de análisis de video requeridos y los requisitos de almacenamiento.</w:t>
      </w:r>
    </w:p>
    <w:p w14:paraId="7843D909" w14:textId="77777777" w:rsidR="00B0410C" w:rsidRPr="00B0410C" w:rsidRDefault="00B0410C" w:rsidP="00B0410C">
      <w:pPr>
        <w:rPr>
          <w:lang w:val="es"/>
        </w:rPr>
      </w:pPr>
      <w:r w:rsidRPr="00B0410C">
        <w:rPr>
          <w:lang w:val="es"/>
        </w:rPr>
        <w:t>Diseña una arquitectura de software que sea escalable, segura y fácil de usar. Esto incluye decidir sobre</w:t>
      </w:r>
    </w:p>
    <w:p w14:paraId="5DEA355D" w14:textId="77777777" w:rsidR="00B0410C" w:rsidRPr="00B0410C" w:rsidRDefault="00B0410C" w:rsidP="00B0410C">
      <w:pPr>
        <w:rPr>
          <w:lang w:val="es"/>
        </w:rPr>
      </w:pPr>
      <w:r w:rsidRPr="00B0410C">
        <w:rPr>
          <w:lang w:val="es"/>
        </w:rPr>
        <w:t>las tecnologías que utilizarás, como el lenguaje de programación, las bases de datos y los frameworks.</w:t>
      </w:r>
    </w:p>
    <w:p w14:paraId="7D0E1DCD" w14:textId="77777777" w:rsidR="00B0410C" w:rsidRPr="00B0410C" w:rsidRDefault="00B0410C" w:rsidP="005F00E7">
      <w:pPr>
        <w:pStyle w:val="Ttulo2"/>
        <w:rPr>
          <w:lang w:val="es"/>
        </w:rPr>
      </w:pPr>
      <w:bookmarkStart w:id="39" w:name="_Toc164869302"/>
      <w:r w:rsidRPr="00B0410C">
        <w:rPr>
          <w:lang w:val="es"/>
        </w:rPr>
        <w:lastRenderedPageBreak/>
        <w:t>Desarrollo del backend:</w:t>
      </w:r>
      <w:bookmarkEnd w:id="39"/>
    </w:p>
    <w:p w14:paraId="219A4CB1" w14:textId="77777777" w:rsidR="00B0410C" w:rsidRPr="00B0410C" w:rsidRDefault="00B0410C" w:rsidP="00B0410C">
      <w:pPr>
        <w:rPr>
          <w:lang w:val="es"/>
        </w:rPr>
      </w:pPr>
      <w:r w:rsidRPr="00B0410C">
        <w:rPr>
          <w:lang w:val="es"/>
        </w:rPr>
        <w:t>Crea la lógica del backend que manejará la comunicación con las cámaras IP, la gestión de grabaciones,</w:t>
      </w:r>
    </w:p>
    <w:p w14:paraId="377CE8A9" w14:textId="77777777" w:rsidR="00B0410C" w:rsidRPr="00B0410C" w:rsidRDefault="00B0410C" w:rsidP="00B0410C">
      <w:pPr>
        <w:rPr>
          <w:lang w:val="es"/>
        </w:rPr>
      </w:pPr>
      <w:r w:rsidRPr="00B0410C">
        <w:rPr>
          <w:lang w:val="es"/>
        </w:rPr>
        <w:t xml:space="preserve"> el análisis de video y otras funciones centrales del sistema.</w:t>
      </w:r>
    </w:p>
    <w:p w14:paraId="4DF66460" w14:textId="77777777" w:rsidR="00B0410C" w:rsidRPr="00B0410C" w:rsidRDefault="00B0410C" w:rsidP="00B0410C">
      <w:pPr>
        <w:rPr>
          <w:lang w:val="es"/>
        </w:rPr>
      </w:pPr>
      <w:r w:rsidRPr="00B0410C">
        <w:rPr>
          <w:lang w:val="es"/>
        </w:rPr>
        <w:t>Utiliza frameworks y bibliotecas adecuadas para manejar la transmisión de video en tiempo real, como</w:t>
      </w:r>
    </w:p>
    <w:p w14:paraId="00758D92" w14:textId="77777777" w:rsidR="00B0410C" w:rsidRPr="00B0410C" w:rsidRDefault="00B0410C" w:rsidP="00B0410C">
      <w:pPr>
        <w:rPr>
          <w:lang w:val="es"/>
        </w:rPr>
      </w:pPr>
      <w:r w:rsidRPr="00B0410C">
        <w:rPr>
          <w:lang w:val="es"/>
        </w:rPr>
        <w:t xml:space="preserve"> FFmpeg o GStreamer.</w:t>
      </w:r>
    </w:p>
    <w:p w14:paraId="38C4D396" w14:textId="77777777" w:rsidR="00B0410C" w:rsidRPr="00B0410C" w:rsidRDefault="00B0410C" w:rsidP="00B0410C">
      <w:pPr>
        <w:rPr>
          <w:lang w:val="es"/>
        </w:rPr>
      </w:pPr>
      <w:r w:rsidRPr="00B0410C">
        <w:rPr>
          <w:lang w:val="es"/>
        </w:rPr>
        <w:t xml:space="preserve">Implementa algoritmos de análisis de video para detectar eventos como movimiento, intrusión o </w:t>
      </w:r>
    </w:p>
    <w:p w14:paraId="71F5E826" w14:textId="7FDCF904" w:rsidR="00B0410C" w:rsidRDefault="00B0410C" w:rsidP="00B0410C">
      <w:pPr>
        <w:rPr>
          <w:lang w:val="es"/>
        </w:rPr>
      </w:pPr>
      <w:r w:rsidRPr="00B0410C">
        <w:rPr>
          <w:lang w:val="es"/>
        </w:rPr>
        <w:t>reconocimiento facial.</w:t>
      </w:r>
    </w:p>
    <w:p w14:paraId="5B4A1DB7" w14:textId="77777777" w:rsidR="005F00E7" w:rsidRPr="00B0410C" w:rsidRDefault="005F00E7" w:rsidP="00B0410C">
      <w:pPr>
        <w:rPr>
          <w:lang w:val="es"/>
        </w:rPr>
      </w:pPr>
    </w:p>
    <w:p w14:paraId="01D7EA20" w14:textId="77777777" w:rsidR="00B0410C" w:rsidRPr="00B0410C" w:rsidRDefault="00B0410C" w:rsidP="005F00E7">
      <w:pPr>
        <w:pStyle w:val="Ttulo2"/>
        <w:rPr>
          <w:lang w:val="es"/>
        </w:rPr>
      </w:pPr>
      <w:bookmarkStart w:id="40" w:name="_Toc164869303"/>
      <w:r w:rsidRPr="00B0410C">
        <w:rPr>
          <w:lang w:val="es"/>
        </w:rPr>
        <w:t>Desarrollo del frontend:</w:t>
      </w:r>
      <w:bookmarkEnd w:id="40"/>
    </w:p>
    <w:p w14:paraId="533D8BE4" w14:textId="77777777" w:rsidR="00B0410C" w:rsidRPr="00B0410C" w:rsidRDefault="00B0410C" w:rsidP="00B0410C">
      <w:pPr>
        <w:rPr>
          <w:lang w:val="es"/>
        </w:rPr>
      </w:pPr>
      <w:r w:rsidRPr="00B0410C">
        <w:rPr>
          <w:lang w:val="es"/>
        </w:rPr>
        <w:t xml:space="preserve">Desarrolla la interfaz de usuario (UI) que permitirá a los usuarios interactuar con el sistema. </w:t>
      </w:r>
    </w:p>
    <w:p w14:paraId="7B2C817E" w14:textId="77777777" w:rsidR="00B0410C" w:rsidRPr="00B0410C" w:rsidRDefault="00B0410C" w:rsidP="00B0410C">
      <w:pPr>
        <w:rPr>
          <w:lang w:val="es"/>
        </w:rPr>
      </w:pPr>
      <w:r w:rsidRPr="00B0410C">
        <w:rPr>
          <w:lang w:val="es"/>
        </w:rPr>
        <w:t>Esto puede incluir paneles para ver cámaras en tiempo real, buscar grabaciones almacenadas, configurar</w:t>
      </w:r>
    </w:p>
    <w:p w14:paraId="7570C38B" w14:textId="77777777" w:rsidR="00B0410C" w:rsidRPr="00B0410C" w:rsidRDefault="00B0410C" w:rsidP="00B0410C">
      <w:pPr>
        <w:rPr>
          <w:lang w:val="es"/>
        </w:rPr>
      </w:pPr>
      <w:r w:rsidRPr="00B0410C">
        <w:rPr>
          <w:lang w:val="es"/>
        </w:rPr>
        <w:t>alarmas y ajustar la configuración del sistema.</w:t>
      </w:r>
    </w:p>
    <w:p w14:paraId="020AA69B" w14:textId="77777777" w:rsidR="00B0410C" w:rsidRPr="00B0410C" w:rsidRDefault="00B0410C" w:rsidP="00B0410C">
      <w:pPr>
        <w:rPr>
          <w:lang w:val="es"/>
        </w:rPr>
      </w:pPr>
      <w:r w:rsidRPr="00B0410C">
        <w:rPr>
          <w:lang w:val="es"/>
        </w:rPr>
        <w:t xml:space="preserve">Utiliza tecnologías de frontend como HTML, CSS y JavaScript, y frameworks como React, Angular o </w:t>
      </w:r>
    </w:p>
    <w:p w14:paraId="6DA64C91" w14:textId="77777777" w:rsidR="00B0410C" w:rsidRPr="00B0410C" w:rsidRDefault="00B0410C" w:rsidP="00B0410C">
      <w:pPr>
        <w:rPr>
          <w:lang w:val="es"/>
        </w:rPr>
      </w:pPr>
      <w:r w:rsidRPr="00B0410C">
        <w:rPr>
          <w:lang w:val="es"/>
        </w:rPr>
        <w:t>Vue.js para construir una interfaz de usuario atractiva y fácil de usar.</w:t>
      </w:r>
    </w:p>
    <w:p w14:paraId="1FD442BA" w14:textId="77777777" w:rsidR="00B0410C" w:rsidRPr="00B0410C" w:rsidRDefault="00B0410C" w:rsidP="00B0410C">
      <w:pPr>
        <w:rPr>
          <w:lang w:val="es"/>
        </w:rPr>
      </w:pPr>
      <w:r w:rsidRPr="00B0410C">
        <w:rPr>
          <w:lang w:val="es"/>
        </w:rPr>
        <w:t>Gestión de almacenamiento:</w:t>
      </w:r>
    </w:p>
    <w:p w14:paraId="2D10A147" w14:textId="77777777" w:rsidR="00B0410C" w:rsidRPr="00B0410C" w:rsidRDefault="00B0410C" w:rsidP="00B0410C">
      <w:pPr>
        <w:rPr>
          <w:lang w:val="es"/>
        </w:rPr>
      </w:pPr>
      <w:r w:rsidRPr="00B0410C">
        <w:rPr>
          <w:lang w:val="es"/>
        </w:rPr>
        <w:t xml:space="preserve">Implementa la lógica para almacenar grabaciones de video de manera eficiente y segura. Esto puede </w:t>
      </w:r>
    </w:p>
    <w:p w14:paraId="7207F41C" w14:textId="77777777" w:rsidR="00B0410C" w:rsidRPr="00B0410C" w:rsidRDefault="00B0410C" w:rsidP="00B0410C">
      <w:pPr>
        <w:rPr>
          <w:lang w:val="es"/>
        </w:rPr>
      </w:pPr>
      <w:r w:rsidRPr="00B0410C">
        <w:rPr>
          <w:lang w:val="es"/>
        </w:rPr>
        <w:t xml:space="preserve">implicar la integración con sistemas de almacenamiento en la nube, bases de datos o sistemas de </w:t>
      </w:r>
    </w:p>
    <w:p w14:paraId="362CD5C7" w14:textId="77777777" w:rsidR="00B0410C" w:rsidRPr="00B0410C" w:rsidRDefault="00B0410C" w:rsidP="00B0410C">
      <w:pPr>
        <w:rPr>
          <w:lang w:val="es"/>
        </w:rPr>
      </w:pPr>
      <w:r w:rsidRPr="00B0410C">
        <w:rPr>
          <w:lang w:val="es"/>
        </w:rPr>
        <w:lastRenderedPageBreak/>
        <w:t>archivos locales.</w:t>
      </w:r>
    </w:p>
    <w:p w14:paraId="7111F3A7" w14:textId="77777777" w:rsidR="00B0410C" w:rsidRPr="00B0410C" w:rsidRDefault="00B0410C" w:rsidP="00B0410C">
      <w:pPr>
        <w:rPr>
          <w:lang w:val="es"/>
        </w:rPr>
      </w:pPr>
      <w:r w:rsidRPr="00B0410C">
        <w:rPr>
          <w:lang w:val="es"/>
        </w:rPr>
        <w:t xml:space="preserve">Considera la compresión de video y la segmentación de archivos para optimizar el uso del espacio </w:t>
      </w:r>
    </w:p>
    <w:p w14:paraId="58BD4EFE" w14:textId="2050B023" w:rsidR="00B0410C" w:rsidRDefault="00B0410C" w:rsidP="00B0410C">
      <w:pPr>
        <w:rPr>
          <w:lang w:val="es"/>
        </w:rPr>
      </w:pPr>
      <w:r w:rsidRPr="00B0410C">
        <w:rPr>
          <w:lang w:val="es"/>
        </w:rPr>
        <w:t>de almacenamiento.</w:t>
      </w:r>
    </w:p>
    <w:p w14:paraId="5281F5E5" w14:textId="77777777" w:rsidR="005F00E7" w:rsidRPr="00B0410C" w:rsidRDefault="005F00E7" w:rsidP="00B0410C">
      <w:pPr>
        <w:rPr>
          <w:lang w:val="es"/>
        </w:rPr>
      </w:pPr>
    </w:p>
    <w:p w14:paraId="718C53E4" w14:textId="77777777" w:rsidR="00B0410C" w:rsidRPr="00B0410C" w:rsidRDefault="00B0410C" w:rsidP="005F00E7">
      <w:pPr>
        <w:pStyle w:val="Ttulo2"/>
        <w:rPr>
          <w:lang w:val="es"/>
        </w:rPr>
      </w:pPr>
      <w:bookmarkStart w:id="41" w:name="_Toc164869304"/>
      <w:r w:rsidRPr="00B0410C">
        <w:rPr>
          <w:lang w:val="es"/>
        </w:rPr>
        <w:t>Seguridad:</w:t>
      </w:r>
      <w:bookmarkEnd w:id="41"/>
    </w:p>
    <w:p w14:paraId="2F7B4811" w14:textId="77777777" w:rsidR="00B0410C" w:rsidRPr="00B0410C" w:rsidRDefault="00B0410C" w:rsidP="00B0410C">
      <w:pPr>
        <w:rPr>
          <w:lang w:val="es"/>
        </w:rPr>
      </w:pPr>
      <w:r w:rsidRPr="00B0410C">
        <w:rPr>
          <w:lang w:val="es"/>
        </w:rPr>
        <w:t xml:space="preserve">Implementa medidas de seguridad robustas para proteger el sistema contra accesos no autorizados, </w:t>
      </w:r>
    </w:p>
    <w:p w14:paraId="27887FEE" w14:textId="77777777" w:rsidR="00B0410C" w:rsidRPr="00B0410C" w:rsidRDefault="00B0410C" w:rsidP="00B0410C">
      <w:pPr>
        <w:rPr>
          <w:lang w:val="es"/>
        </w:rPr>
      </w:pPr>
      <w:r w:rsidRPr="00B0410C">
        <w:rPr>
          <w:lang w:val="es"/>
        </w:rPr>
        <w:t>ataques de hackers y pérdida de datos.</w:t>
      </w:r>
    </w:p>
    <w:p w14:paraId="3AA09970" w14:textId="77777777" w:rsidR="00B0410C" w:rsidRPr="00B0410C" w:rsidRDefault="00B0410C" w:rsidP="00B0410C">
      <w:pPr>
        <w:rPr>
          <w:lang w:val="es"/>
        </w:rPr>
      </w:pPr>
      <w:r w:rsidRPr="00B0410C">
        <w:rPr>
          <w:lang w:val="es"/>
        </w:rPr>
        <w:t xml:space="preserve">Utiliza técnicas de cifrado para proteger la comunicación entre el VMS y las cámaras, así como para </w:t>
      </w:r>
    </w:p>
    <w:p w14:paraId="3E2B3E92" w14:textId="77777777" w:rsidR="00B0410C" w:rsidRPr="00B0410C" w:rsidRDefault="00B0410C" w:rsidP="00B0410C">
      <w:pPr>
        <w:rPr>
          <w:lang w:val="es"/>
        </w:rPr>
      </w:pPr>
      <w:r w:rsidRPr="00B0410C">
        <w:rPr>
          <w:lang w:val="es"/>
        </w:rPr>
        <w:t>proteger las grabaciones almacenadas.</w:t>
      </w:r>
    </w:p>
    <w:p w14:paraId="1C0C3B90" w14:textId="77777777" w:rsidR="00B0410C" w:rsidRPr="00B0410C" w:rsidRDefault="00B0410C" w:rsidP="00B0410C">
      <w:pPr>
        <w:rPr>
          <w:lang w:val="es"/>
        </w:rPr>
      </w:pPr>
      <w:r w:rsidRPr="00B0410C">
        <w:rPr>
          <w:lang w:val="es"/>
        </w:rPr>
        <w:t xml:space="preserve">Incorpora controles de acceso basados en roles para garantizar que solo los usuarios autorizados </w:t>
      </w:r>
    </w:p>
    <w:p w14:paraId="1C55B298" w14:textId="77777777" w:rsidR="00B0410C" w:rsidRPr="00B0410C" w:rsidRDefault="00B0410C" w:rsidP="00B0410C">
      <w:pPr>
        <w:rPr>
          <w:lang w:val="es"/>
        </w:rPr>
      </w:pPr>
      <w:r w:rsidRPr="00B0410C">
        <w:rPr>
          <w:lang w:val="es"/>
        </w:rPr>
        <w:t>puedan acceder a funciones específicas del sistema.</w:t>
      </w:r>
    </w:p>
    <w:p w14:paraId="1EB13C4D" w14:textId="77777777" w:rsidR="00B0410C" w:rsidRPr="00B0410C" w:rsidRDefault="00B0410C" w:rsidP="008A125F">
      <w:pPr>
        <w:pStyle w:val="Ttulo2"/>
        <w:rPr>
          <w:lang w:val="es"/>
        </w:rPr>
      </w:pPr>
      <w:bookmarkStart w:id="42" w:name="_Toc164869305"/>
      <w:r w:rsidRPr="00B0410C">
        <w:rPr>
          <w:lang w:val="es"/>
        </w:rPr>
        <w:t>Pruebas y depuración:</w:t>
      </w:r>
      <w:bookmarkEnd w:id="42"/>
    </w:p>
    <w:p w14:paraId="1063099A" w14:textId="77777777" w:rsidR="00B0410C" w:rsidRPr="00B0410C" w:rsidRDefault="00B0410C" w:rsidP="00B0410C">
      <w:pPr>
        <w:rPr>
          <w:lang w:val="es"/>
        </w:rPr>
      </w:pPr>
      <w:r w:rsidRPr="00B0410C">
        <w:rPr>
          <w:lang w:val="es"/>
        </w:rPr>
        <w:t xml:space="preserve">Realiza pruebas exhaustivas para garantizar que el software funcione correctamente en diferentes </w:t>
      </w:r>
    </w:p>
    <w:p w14:paraId="42741231" w14:textId="77777777" w:rsidR="00B0410C" w:rsidRPr="00B0410C" w:rsidRDefault="00B0410C" w:rsidP="00B0410C">
      <w:pPr>
        <w:rPr>
          <w:lang w:val="es"/>
        </w:rPr>
      </w:pPr>
      <w:r w:rsidRPr="00B0410C">
        <w:rPr>
          <w:lang w:val="es"/>
        </w:rPr>
        <w:t>escenarios y configuraciones de red.</w:t>
      </w:r>
    </w:p>
    <w:p w14:paraId="79EAB2F2" w14:textId="77777777" w:rsidR="00B0410C" w:rsidRPr="00B0410C" w:rsidRDefault="00B0410C" w:rsidP="00B0410C">
      <w:pPr>
        <w:rPr>
          <w:lang w:val="es"/>
        </w:rPr>
      </w:pPr>
      <w:r w:rsidRPr="00B0410C">
        <w:rPr>
          <w:lang w:val="es"/>
        </w:rPr>
        <w:t>Realiza pruebas de carga para evaluar el rendimiento del sistema bajo cargas pesadas.</w:t>
      </w:r>
    </w:p>
    <w:p w14:paraId="3BDFE341" w14:textId="77777777" w:rsidR="00B0410C" w:rsidRPr="00B0410C" w:rsidRDefault="00B0410C" w:rsidP="00B0410C">
      <w:pPr>
        <w:rPr>
          <w:lang w:val="es"/>
        </w:rPr>
      </w:pPr>
      <w:r w:rsidRPr="00B0410C">
        <w:rPr>
          <w:lang w:val="es"/>
        </w:rPr>
        <w:t>Corrige errores y realiza ajustes según sea necesario.</w:t>
      </w:r>
    </w:p>
    <w:p w14:paraId="171DF97A" w14:textId="77777777" w:rsidR="00B0410C" w:rsidRPr="00B0410C" w:rsidRDefault="00B0410C" w:rsidP="00B0410C">
      <w:pPr>
        <w:rPr>
          <w:lang w:val="es"/>
        </w:rPr>
      </w:pPr>
      <w:r w:rsidRPr="00B0410C">
        <w:rPr>
          <w:lang w:val="es"/>
        </w:rPr>
        <w:t>Despliegue y mantenimiento:</w:t>
      </w:r>
    </w:p>
    <w:p w14:paraId="73F86E05" w14:textId="77777777" w:rsidR="00B0410C" w:rsidRPr="00B0410C" w:rsidRDefault="00B0410C" w:rsidP="00B0410C">
      <w:pPr>
        <w:rPr>
          <w:lang w:val="es"/>
        </w:rPr>
      </w:pPr>
      <w:r w:rsidRPr="00B0410C">
        <w:rPr>
          <w:lang w:val="es"/>
        </w:rPr>
        <w:t xml:space="preserve">Despliega el software en entornos de producción y proporciona soporte continuo para mantener el </w:t>
      </w:r>
    </w:p>
    <w:p w14:paraId="1CA1B892" w14:textId="77777777" w:rsidR="00B0410C" w:rsidRPr="00B0410C" w:rsidRDefault="00B0410C" w:rsidP="00B0410C">
      <w:pPr>
        <w:rPr>
          <w:lang w:val="es"/>
        </w:rPr>
      </w:pPr>
      <w:r w:rsidRPr="00B0410C">
        <w:rPr>
          <w:lang w:val="es"/>
        </w:rPr>
        <w:t>sistema en funcionamiento.</w:t>
      </w:r>
    </w:p>
    <w:p w14:paraId="03326B2C" w14:textId="77777777" w:rsidR="00B0410C" w:rsidRPr="00B0410C" w:rsidRDefault="00B0410C" w:rsidP="00B0410C">
      <w:pPr>
        <w:rPr>
          <w:lang w:val="es"/>
        </w:rPr>
      </w:pPr>
      <w:r w:rsidRPr="00B0410C">
        <w:rPr>
          <w:lang w:val="es"/>
        </w:rPr>
        <w:lastRenderedPageBreak/>
        <w:t xml:space="preserve">Proporciona actualizaciones periódicas con nuevas características, mejoras de rendimiento y parches </w:t>
      </w:r>
    </w:p>
    <w:p w14:paraId="404617F4" w14:textId="77777777" w:rsidR="00B0410C" w:rsidRPr="00B0410C" w:rsidRDefault="00B0410C" w:rsidP="00B0410C">
      <w:pPr>
        <w:rPr>
          <w:lang w:val="es"/>
        </w:rPr>
      </w:pPr>
      <w:r w:rsidRPr="00B0410C">
        <w:rPr>
          <w:lang w:val="es"/>
        </w:rPr>
        <w:t>de seguridad.</w:t>
      </w:r>
    </w:p>
    <w:p w14:paraId="5C11C27C" w14:textId="77777777" w:rsidR="00B0410C" w:rsidRPr="00B0410C" w:rsidRDefault="00B0410C" w:rsidP="00B0410C">
      <w:pPr>
        <w:rPr>
          <w:lang w:val="es"/>
        </w:rPr>
      </w:pPr>
      <w:r w:rsidRPr="00B0410C">
        <w:rPr>
          <w:lang w:val="es"/>
        </w:rPr>
        <w:t xml:space="preserve">El desarrollo de un software de VMS es un proyecto complejo que requiere planificación cuidadosa, </w:t>
      </w:r>
    </w:p>
    <w:p w14:paraId="305EED88" w14:textId="77777777" w:rsidR="00B0410C" w:rsidRPr="00B0410C" w:rsidRDefault="00B0410C" w:rsidP="00B0410C">
      <w:pPr>
        <w:rPr>
          <w:lang w:val="es"/>
        </w:rPr>
      </w:pPr>
      <w:r w:rsidRPr="00B0410C">
        <w:rPr>
          <w:lang w:val="es"/>
        </w:rPr>
        <w:t>colaboración entre equipos multidisciplinarios y un enfoque iterativo para el desarrollo.</w:t>
      </w:r>
    </w:p>
    <w:p w14:paraId="44CB561E" w14:textId="77777777" w:rsidR="00B0410C" w:rsidRPr="00B0410C" w:rsidRDefault="00B0410C" w:rsidP="00B0410C">
      <w:pPr>
        <w:rPr>
          <w:lang w:val="es"/>
        </w:rPr>
      </w:pPr>
    </w:p>
    <w:p w14:paraId="47B3A353" w14:textId="77777777" w:rsidR="00B0410C" w:rsidRPr="00B0410C" w:rsidRDefault="00B0410C" w:rsidP="008A125F">
      <w:pPr>
        <w:pStyle w:val="Ttulo1"/>
        <w:rPr>
          <w:lang w:val="es"/>
        </w:rPr>
      </w:pPr>
      <w:bookmarkStart w:id="43" w:name="_Toc164869306"/>
      <w:r w:rsidRPr="00B0410C">
        <w:rPr>
          <w:lang w:val="es"/>
        </w:rPr>
        <w:t>¿Qué tecnologías son las más utilizadas para desarrollar un VMS?</w:t>
      </w:r>
      <w:bookmarkEnd w:id="43"/>
    </w:p>
    <w:p w14:paraId="518D8C9B" w14:textId="77777777" w:rsidR="00B0410C" w:rsidRPr="00B0410C" w:rsidRDefault="00B0410C" w:rsidP="00B0410C">
      <w:pPr>
        <w:rPr>
          <w:lang w:val="es"/>
        </w:rPr>
      </w:pPr>
    </w:p>
    <w:p w14:paraId="3E57EDE6" w14:textId="77777777" w:rsidR="00B0410C" w:rsidRPr="00B0410C" w:rsidRDefault="00B0410C" w:rsidP="00B0410C">
      <w:pPr>
        <w:rPr>
          <w:lang w:val="es"/>
        </w:rPr>
      </w:pPr>
      <w:r w:rsidRPr="00B0410C">
        <w:rPr>
          <w:lang w:val="es"/>
        </w:rPr>
        <w:t>Para desarrollar un software de Sistema de Gestión de Video (VMS), hay varios lenguajes de programación que son adecuados para diferentes partes del sistema. Aquí hay una lista de los lenguajes de programación más recomendados para cada componente:</w:t>
      </w:r>
    </w:p>
    <w:p w14:paraId="4E4E775B" w14:textId="77777777" w:rsidR="00B0410C" w:rsidRPr="00B0410C" w:rsidRDefault="00B0410C" w:rsidP="00B0410C">
      <w:pPr>
        <w:rPr>
          <w:lang w:val="es"/>
        </w:rPr>
      </w:pPr>
    </w:p>
    <w:p w14:paraId="3345BFFE" w14:textId="77777777" w:rsidR="00B0410C" w:rsidRPr="00B0410C" w:rsidRDefault="00B0410C" w:rsidP="008A125F">
      <w:pPr>
        <w:pStyle w:val="Ttulo2"/>
        <w:rPr>
          <w:lang w:val="es"/>
        </w:rPr>
      </w:pPr>
      <w:bookmarkStart w:id="44" w:name="_Toc164869307"/>
      <w:r w:rsidRPr="00B0410C">
        <w:rPr>
          <w:lang w:val="es"/>
        </w:rPr>
        <w:t>Backend:</w:t>
      </w:r>
      <w:bookmarkEnd w:id="44"/>
    </w:p>
    <w:p w14:paraId="15E33643" w14:textId="77777777" w:rsidR="00B0410C" w:rsidRPr="00B0410C" w:rsidRDefault="00B0410C" w:rsidP="00B0410C">
      <w:pPr>
        <w:rPr>
          <w:lang w:val="es"/>
        </w:rPr>
      </w:pPr>
      <w:r w:rsidRPr="00B0410C">
        <w:rPr>
          <w:lang w:val="es"/>
        </w:rPr>
        <w:t>Lenguajes como Python, Java, C++ y C# son populares para el desarrollo del backend de un VMS debido a su capacidad para manejar operaciones intensivas y su amplia disponibilidad de bibliotecas y frameworks.</w:t>
      </w:r>
    </w:p>
    <w:p w14:paraId="48A56AA7" w14:textId="77777777" w:rsidR="00B0410C" w:rsidRPr="00B0410C" w:rsidRDefault="00B0410C" w:rsidP="00B0410C">
      <w:pPr>
        <w:rPr>
          <w:lang w:val="es"/>
        </w:rPr>
      </w:pPr>
      <w:r w:rsidRPr="00B0410C">
        <w:rPr>
          <w:lang w:val="es"/>
        </w:rPr>
        <w:t>Python es especialmente popular debido a su sintaxis clara, su amplia gama de bibliotecas para procesamiento de video y análisis de datos, y su facilidad para integrarse con otras tecnologías.</w:t>
      </w:r>
    </w:p>
    <w:p w14:paraId="0CF958FF" w14:textId="3753A90A" w:rsidR="00B0410C" w:rsidRDefault="00B0410C" w:rsidP="00B0410C">
      <w:pPr>
        <w:rPr>
          <w:lang w:val="es"/>
        </w:rPr>
      </w:pPr>
      <w:r w:rsidRPr="00B0410C">
        <w:rPr>
          <w:lang w:val="es"/>
        </w:rPr>
        <w:t>Java, C++ y C# ofrecen un rendimiento rápido y eficiente, lo que los hace adecuados para sistemas que requieren procesamiento de video en tiempo real y manipulación de datos a gran escala.</w:t>
      </w:r>
    </w:p>
    <w:p w14:paraId="1F88A898" w14:textId="58B89F64" w:rsidR="001700FD" w:rsidRDefault="001700FD" w:rsidP="00B0410C">
      <w:pPr>
        <w:rPr>
          <w:lang w:val="es"/>
        </w:rPr>
      </w:pPr>
    </w:p>
    <w:p w14:paraId="37C4D6BD" w14:textId="77777777" w:rsidR="001700FD" w:rsidRPr="00B0410C" w:rsidRDefault="001700FD" w:rsidP="00E3231E">
      <w:pPr>
        <w:ind w:firstLine="0"/>
        <w:rPr>
          <w:lang w:val="es"/>
        </w:rPr>
      </w:pPr>
    </w:p>
    <w:p w14:paraId="54D7D752" w14:textId="77777777" w:rsidR="00B0410C" w:rsidRPr="00B0410C" w:rsidRDefault="00B0410C" w:rsidP="008A125F">
      <w:pPr>
        <w:pStyle w:val="Ttulo2"/>
        <w:rPr>
          <w:lang w:val="es"/>
        </w:rPr>
      </w:pPr>
      <w:bookmarkStart w:id="45" w:name="_Toc164869308"/>
      <w:r w:rsidRPr="00B0410C">
        <w:rPr>
          <w:lang w:val="es"/>
        </w:rPr>
        <w:t>Frontend:</w:t>
      </w:r>
      <w:bookmarkEnd w:id="45"/>
    </w:p>
    <w:p w14:paraId="776C56D4" w14:textId="77777777" w:rsidR="00B0410C" w:rsidRPr="00B0410C" w:rsidRDefault="00B0410C" w:rsidP="00B0410C">
      <w:pPr>
        <w:rPr>
          <w:lang w:val="es"/>
        </w:rPr>
      </w:pPr>
      <w:r w:rsidRPr="00B0410C">
        <w:rPr>
          <w:lang w:val="es"/>
        </w:rPr>
        <w:t>Para el desarrollo del frontend, que incluye la interfaz de usuario (UI) del VMS, se pueden utilizar tecnologías web como HTML, CSS y JavaScript, junto con frameworks como React, Angular o Vue.js.</w:t>
      </w:r>
    </w:p>
    <w:p w14:paraId="124BEE64" w14:textId="77777777" w:rsidR="00B0410C" w:rsidRPr="00B0410C" w:rsidRDefault="00B0410C" w:rsidP="00B0410C">
      <w:pPr>
        <w:rPr>
          <w:lang w:val="es"/>
        </w:rPr>
      </w:pPr>
      <w:r w:rsidRPr="00B0410C">
        <w:rPr>
          <w:lang w:val="es"/>
        </w:rPr>
        <w:t>Estas tecnologías permiten crear interfaces de usuario interactivas y receptivas que funcionan en una variedad de dispositivos y navegadores web.</w:t>
      </w:r>
    </w:p>
    <w:p w14:paraId="0605310C" w14:textId="77777777" w:rsidR="00B0410C" w:rsidRPr="00B0410C" w:rsidRDefault="00B0410C" w:rsidP="00B0410C">
      <w:pPr>
        <w:rPr>
          <w:lang w:val="es"/>
        </w:rPr>
      </w:pPr>
      <w:r w:rsidRPr="00B0410C">
        <w:rPr>
          <w:lang w:val="es"/>
        </w:rPr>
        <w:t>Comunicación y Transmisión de Video:</w:t>
      </w:r>
    </w:p>
    <w:p w14:paraId="10374E1D" w14:textId="77777777" w:rsidR="00B0410C" w:rsidRPr="00B0410C" w:rsidRDefault="00B0410C" w:rsidP="00B0410C">
      <w:pPr>
        <w:rPr>
          <w:lang w:val="es"/>
        </w:rPr>
      </w:pPr>
      <w:r w:rsidRPr="00B0410C">
        <w:rPr>
          <w:lang w:val="es"/>
        </w:rPr>
        <w:t xml:space="preserve">Para la comunicación con las cámaras IP y la transmisión de video en tiempo real, se pueden utilizar lenguajes como Python, C++ y Java, junto con bibliotecas y frameworks especializados como </w:t>
      </w:r>
      <w:proofErr w:type="spellStart"/>
      <w:r w:rsidRPr="00B0410C">
        <w:rPr>
          <w:lang w:val="es"/>
        </w:rPr>
        <w:t>OpenCV</w:t>
      </w:r>
      <w:proofErr w:type="spellEnd"/>
      <w:r w:rsidRPr="00B0410C">
        <w:rPr>
          <w:lang w:val="es"/>
        </w:rPr>
        <w:t>, FFmpeg y GStreamer.</w:t>
      </w:r>
    </w:p>
    <w:p w14:paraId="34BC5D37" w14:textId="77777777" w:rsidR="00B0410C" w:rsidRPr="00B0410C" w:rsidRDefault="00B0410C" w:rsidP="00B0410C">
      <w:pPr>
        <w:rPr>
          <w:lang w:val="es"/>
        </w:rPr>
      </w:pPr>
      <w:r w:rsidRPr="00B0410C">
        <w:rPr>
          <w:lang w:val="es"/>
        </w:rPr>
        <w:t>Estas herramientas proporcionan capacidades para capturar, decodificar, procesar y transmitir flujos de video desde y hacia las cámaras IP de manera eficiente y confiable.</w:t>
      </w:r>
    </w:p>
    <w:p w14:paraId="3950E70A" w14:textId="77777777" w:rsidR="00B0410C" w:rsidRPr="00B0410C" w:rsidRDefault="00B0410C" w:rsidP="00B0410C">
      <w:pPr>
        <w:rPr>
          <w:lang w:val="es"/>
        </w:rPr>
      </w:pPr>
      <w:r w:rsidRPr="00B0410C">
        <w:rPr>
          <w:lang w:val="es"/>
        </w:rPr>
        <w:t>Algoritmos de Análisis de Video:</w:t>
      </w:r>
    </w:p>
    <w:p w14:paraId="6FBC3F39" w14:textId="77777777" w:rsidR="00B0410C" w:rsidRPr="00B0410C" w:rsidRDefault="00B0410C" w:rsidP="00B0410C">
      <w:pPr>
        <w:rPr>
          <w:lang w:val="es"/>
        </w:rPr>
      </w:pPr>
      <w:r w:rsidRPr="00B0410C">
        <w:rPr>
          <w:lang w:val="es"/>
        </w:rPr>
        <w:t>Para implementar algoritmos de análisis de video, como detección de movimiento, reconocimiento facial y seguimiento de objetos, se pueden utilizar lenguajes como Python, C++ y Java.</w:t>
      </w:r>
    </w:p>
    <w:p w14:paraId="23D270AF" w14:textId="77777777" w:rsidR="00B0410C" w:rsidRPr="00B0410C" w:rsidRDefault="00B0410C" w:rsidP="00B0410C">
      <w:pPr>
        <w:rPr>
          <w:lang w:val="es"/>
        </w:rPr>
      </w:pPr>
      <w:r w:rsidRPr="00B0410C">
        <w:rPr>
          <w:lang w:val="es"/>
        </w:rPr>
        <w:t xml:space="preserve">Python es popular debido a su facilidad de uso y a la disponibilidad de bibliotecas especializadas como </w:t>
      </w:r>
      <w:proofErr w:type="spellStart"/>
      <w:r w:rsidRPr="00B0410C">
        <w:rPr>
          <w:lang w:val="es"/>
        </w:rPr>
        <w:t>OpenCV</w:t>
      </w:r>
      <w:proofErr w:type="spellEnd"/>
      <w:r w:rsidRPr="00B0410C">
        <w:rPr>
          <w:lang w:val="es"/>
        </w:rPr>
        <w:t xml:space="preserve"> y </w:t>
      </w:r>
      <w:proofErr w:type="spellStart"/>
      <w:r w:rsidRPr="00B0410C">
        <w:rPr>
          <w:lang w:val="es"/>
        </w:rPr>
        <w:t>TensorFlow</w:t>
      </w:r>
      <w:proofErr w:type="spellEnd"/>
      <w:r w:rsidRPr="00B0410C">
        <w:rPr>
          <w:lang w:val="es"/>
        </w:rPr>
        <w:t>, que ofrecen funciones avanzadas de procesamiento de imágenes y aprendizaje automático.</w:t>
      </w:r>
    </w:p>
    <w:p w14:paraId="5B39B088" w14:textId="7F4DC1E5" w:rsidR="00B0410C" w:rsidRDefault="00B0410C" w:rsidP="00B0410C">
      <w:pPr>
        <w:rPr>
          <w:b/>
          <w:bCs/>
          <w:lang w:val="es"/>
        </w:rPr>
      </w:pPr>
    </w:p>
    <w:p w14:paraId="65147C54" w14:textId="156ED659" w:rsidR="00F000CB" w:rsidRDefault="00F000CB" w:rsidP="00B0410C">
      <w:pPr>
        <w:rPr>
          <w:b/>
          <w:bCs/>
          <w:lang w:val="es"/>
        </w:rPr>
      </w:pPr>
    </w:p>
    <w:p w14:paraId="32E64B98" w14:textId="62ED25C3" w:rsidR="00B0410C" w:rsidRDefault="00B0410C" w:rsidP="00E45BD2">
      <w:pPr>
        <w:ind w:firstLine="0"/>
        <w:rPr>
          <w:b/>
          <w:bCs/>
          <w:lang w:val="es"/>
        </w:rPr>
      </w:pPr>
    </w:p>
    <w:p w14:paraId="3ECE967C" w14:textId="77777777" w:rsidR="00E45BD2" w:rsidRPr="00B0410C" w:rsidRDefault="00E45BD2" w:rsidP="00E45BD2">
      <w:pPr>
        <w:ind w:firstLine="0"/>
        <w:rPr>
          <w:lang w:val="es"/>
        </w:rPr>
      </w:pPr>
    </w:p>
    <w:p w14:paraId="6C9A406E" w14:textId="77777777" w:rsidR="00F156C1" w:rsidRPr="00B0410C" w:rsidRDefault="00F156C1" w:rsidP="003D132E">
      <w:pPr>
        <w:ind w:firstLine="0"/>
        <w:rPr>
          <w:lang w:val="es"/>
        </w:rPr>
      </w:pPr>
    </w:p>
    <w:p w14:paraId="2F870E9C" w14:textId="74A6A874" w:rsidR="00B0410C" w:rsidRDefault="00B0410C" w:rsidP="008A125F">
      <w:pPr>
        <w:pStyle w:val="Ttulo1"/>
        <w:rPr>
          <w:lang w:val="es"/>
        </w:rPr>
      </w:pPr>
      <w:bookmarkStart w:id="46" w:name="_Toc164869309"/>
      <w:r w:rsidRPr="00B0410C">
        <w:rPr>
          <w:lang w:val="es"/>
        </w:rPr>
        <w:lastRenderedPageBreak/>
        <w:t>Glosario</w:t>
      </w:r>
      <w:bookmarkEnd w:id="46"/>
    </w:p>
    <w:p w14:paraId="38996AF1" w14:textId="77777777" w:rsidR="00F156C1" w:rsidRPr="00B0410C" w:rsidRDefault="00F156C1" w:rsidP="00F156C1">
      <w:pPr>
        <w:jc w:val="center"/>
        <w:rPr>
          <w:b/>
          <w:bCs/>
          <w:lang w:val="es"/>
        </w:rPr>
      </w:pPr>
    </w:p>
    <w:p w14:paraId="6B483C94" w14:textId="77777777" w:rsidR="00B0410C" w:rsidRPr="00B0410C" w:rsidRDefault="00B0410C" w:rsidP="00B0410C">
      <w:pPr>
        <w:numPr>
          <w:ilvl w:val="0"/>
          <w:numId w:val="15"/>
        </w:numPr>
        <w:rPr>
          <w:lang w:val="es"/>
        </w:rPr>
      </w:pPr>
      <w:r w:rsidRPr="00B0410C">
        <w:rPr>
          <w:lang w:val="es"/>
        </w:rPr>
        <w:t>Tecnología Edge AI: Refiere a la aplicación de inteligencia artificial en dispositivos o sistemas en el extremo (</w:t>
      </w:r>
      <w:proofErr w:type="spellStart"/>
      <w:r w:rsidRPr="00B0410C">
        <w:rPr>
          <w:lang w:val="es"/>
        </w:rPr>
        <w:t>edge</w:t>
      </w:r>
      <w:proofErr w:type="spellEnd"/>
      <w:r w:rsidRPr="00B0410C">
        <w:rPr>
          <w:lang w:val="es"/>
        </w:rPr>
        <w:t>), como cámaras de seguridad, para realizar análisis de datos y tomar decisiones localmente sin necesidad de una conexión constante a la nube.</w:t>
      </w:r>
    </w:p>
    <w:p w14:paraId="4D48E5A9" w14:textId="77777777" w:rsidR="00B0410C" w:rsidRPr="00B0410C" w:rsidRDefault="00B0410C" w:rsidP="00B0410C">
      <w:pPr>
        <w:numPr>
          <w:ilvl w:val="0"/>
          <w:numId w:val="15"/>
        </w:numPr>
        <w:rPr>
          <w:lang w:val="es"/>
        </w:rPr>
      </w:pPr>
      <w:r w:rsidRPr="00B0410C">
        <w:rPr>
          <w:lang w:val="es"/>
        </w:rPr>
        <w:t>Unidad de Procesamiento Neuronal (NPU): Un tipo de procesador especializado en el manejo de operaciones relacionadas con inteligencia artificial y aprendizaje automático, especialmente diseñado para tareas como el procesamiento de vídeo, audio, texto o imágenes.</w:t>
      </w:r>
    </w:p>
    <w:p w14:paraId="009F73D1" w14:textId="77777777" w:rsidR="00B0410C" w:rsidRPr="00B0410C" w:rsidRDefault="00B0410C" w:rsidP="00B0410C">
      <w:pPr>
        <w:numPr>
          <w:ilvl w:val="0"/>
          <w:numId w:val="15"/>
        </w:numPr>
        <w:rPr>
          <w:lang w:val="es"/>
        </w:rPr>
      </w:pPr>
      <w:r w:rsidRPr="00B0410C">
        <w:rPr>
          <w:lang w:val="es"/>
        </w:rPr>
        <w:t>CCTV (Circuito Cerrado de Televisión): Un sistema de videovigilancia que utiliza cámaras de video para transmitir señales a un lugar específico, limitando su acceso a un grupo de personas. Se utiliza ampliamente para prevenir delitos, documentar eventos y gestionar la seguridad.</w:t>
      </w:r>
    </w:p>
    <w:p w14:paraId="002AD03A" w14:textId="77777777" w:rsidR="00B0410C" w:rsidRPr="00B0410C" w:rsidRDefault="00B0410C" w:rsidP="00B0410C">
      <w:pPr>
        <w:numPr>
          <w:ilvl w:val="0"/>
          <w:numId w:val="15"/>
        </w:numPr>
        <w:rPr>
          <w:lang w:val="es"/>
        </w:rPr>
      </w:pPr>
      <w:r w:rsidRPr="00B0410C">
        <w:rPr>
          <w:lang w:val="es"/>
        </w:rPr>
        <w:t>Software VMS (Sistema de Gestión de Video): Un componente esencial en sistemas de videovigilancia que se encarga de capturar, almacenar, gestionar y analizar imágenes y videos de cámaras de seguridad. Proporciona funciones como almacenamiento, análisis de video, generación de alertas y supervisión remota.</w:t>
      </w:r>
    </w:p>
    <w:p w14:paraId="0582F680" w14:textId="77777777" w:rsidR="00B0410C" w:rsidRPr="00B0410C" w:rsidRDefault="00B0410C" w:rsidP="00B0410C">
      <w:pPr>
        <w:numPr>
          <w:ilvl w:val="0"/>
          <w:numId w:val="15"/>
        </w:numPr>
        <w:rPr>
          <w:lang w:val="es"/>
        </w:rPr>
      </w:pPr>
      <w:r w:rsidRPr="00B0410C">
        <w:rPr>
          <w:lang w:val="es"/>
        </w:rPr>
        <w:t>Aplicación de Escritorio: Un tipo de software que se ejecuta localmente en un dispositivo y proporciona una interfaz de usuario rica y rápida. Tiene la ventaja de mayor control sobre el hardware y los recursos locales, pero requiere instalación en cada dispositivo y no es accesible desde cualquier lugar.</w:t>
      </w:r>
    </w:p>
    <w:p w14:paraId="0C3738AC" w14:textId="77777777" w:rsidR="00B0410C" w:rsidRPr="00B0410C" w:rsidRDefault="00B0410C" w:rsidP="00B0410C">
      <w:pPr>
        <w:numPr>
          <w:ilvl w:val="0"/>
          <w:numId w:val="15"/>
        </w:numPr>
        <w:rPr>
          <w:lang w:val="es"/>
        </w:rPr>
      </w:pPr>
      <w:r w:rsidRPr="00B0410C">
        <w:rPr>
          <w:lang w:val="es"/>
        </w:rPr>
        <w:t xml:space="preserve">Aplicación Web: Un tipo de software que se accede a través de un navegador web y se ejecuta en servidores remotos. Es accesible desde cualquier dispositivo con </w:t>
      </w:r>
      <w:r w:rsidRPr="00B0410C">
        <w:rPr>
          <w:lang w:val="es"/>
        </w:rPr>
        <w:lastRenderedPageBreak/>
        <w:t>conexión a Internet, con actualizaciones centralizadas, pero tiene menos control sobre el hardware local y una interfaz más ligera.</w:t>
      </w:r>
    </w:p>
    <w:p w14:paraId="3D85D3FB" w14:textId="77777777" w:rsidR="00B0410C" w:rsidRPr="00B0410C" w:rsidRDefault="00B0410C" w:rsidP="00B0410C">
      <w:pPr>
        <w:numPr>
          <w:ilvl w:val="0"/>
          <w:numId w:val="15"/>
        </w:numPr>
        <w:rPr>
          <w:lang w:val="es"/>
        </w:rPr>
      </w:pPr>
      <w:r w:rsidRPr="00B0410C">
        <w:rPr>
          <w:lang w:val="es"/>
        </w:rPr>
        <w:t>Lenguajes de Programación: Herramientas utilizadas para escribir código de software. Algunos lenguajes comunes para el desarrollo de VMS incluyen Python, Java, C++, C#, JavaScript, entre otros.</w:t>
      </w:r>
    </w:p>
    <w:p w14:paraId="52220A8F" w14:textId="77777777" w:rsidR="00B0410C" w:rsidRPr="00B0410C" w:rsidRDefault="00B0410C" w:rsidP="00B0410C">
      <w:pPr>
        <w:numPr>
          <w:ilvl w:val="0"/>
          <w:numId w:val="15"/>
        </w:numPr>
        <w:rPr>
          <w:lang w:val="es"/>
        </w:rPr>
      </w:pPr>
      <w:r w:rsidRPr="00B0410C">
        <w:rPr>
          <w:lang w:val="es"/>
        </w:rPr>
        <w:t xml:space="preserve">Frameworks y Bibliotecas: Conjuntos de herramientas y componentes predefinidos que facilitan el desarrollo de software. Algunos ejemplos incluyen </w:t>
      </w:r>
      <w:proofErr w:type="spellStart"/>
      <w:r w:rsidRPr="00B0410C">
        <w:rPr>
          <w:lang w:val="es"/>
        </w:rPr>
        <w:t>PyQt</w:t>
      </w:r>
      <w:proofErr w:type="spellEnd"/>
      <w:r w:rsidRPr="00B0410C">
        <w:rPr>
          <w:lang w:val="es"/>
        </w:rPr>
        <w:t xml:space="preserve">, </w:t>
      </w:r>
      <w:proofErr w:type="spellStart"/>
      <w:r w:rsidRPr="00B0410C">
        <w:rPr>
          <w:lang w:val="es"/>
        </w:rPr>
        <w:t>JavaFX</w:t>
      </w:r>
      <w:proofErr w:type="spellEnd"/>
      <w:r w:rsidRPr="00B0410C">
        <w:rPr>
          <w:lang w:val="es"/>
        </w:rPr>
        <w:t xml:space="preserve">, React, Angular, </w:t>
      </w:r>
      <w:proofErr w:type="spellStart"/>
      <w:r w:rsidRPr="00B0410C">
        <w:rPr>
          <w:lang w:val="es"/>
        </w:rPr>
        <w:t>OpenCV</w:t>
      </w:r>
      <w:proofErr w:type="spellEnd"/>
      <w:r w:rsidRPr="00B0410C">
        <w:rPr>
          <w:lang w:val="es"/>
        </w:rPr>
        <w:t>, FFmpeg y TensorFlow.js.</w:t>
      </w:r>
    </w:p>
    <w:p w14:paraId="7EFBF76C" w14:textId="77777777" w:rsidR="00B0410C" w:rsidRPr="00B0410C" w:rsidRDefault="00B0410C" w:rsidP="00B0410C">
      <w:pPr>
        <w:numPr>
          <w:ilvl w:val="0"/>
          <w:numId w:val="15"/>
        </w:numPr>
        <w:rPr>
          <w:lang w:val="es"/>
        </w:rPr>
      </w:pPr>
      <w:r w:rsidRPr="00B0410C">
        <w:rPr>
          <w:lang w:val="es"/>
        </w:rPr>
        <w:t>Backend: La parte de un sistema de software que se encarga del procesamiento y almacenamiento de datos, así como de la lógica de negocio. En el contexto de un VMS, incluye la gestión de cámaras, grabaciones, análisis de video, etc.</w:t>
      </w:r>
    </w:p>
    <w:p w14:paraId="234FE485" w14:textId="77777777" w:rsidR="00B0410C" w:rsidRPr="00B0410C" w:rsidRDefault="00B0410C" w:rsidP="00B0410C">
      <w:pPr>
        <w:numPr>
          <w:ilvl w:val="0"/>
          <w:numId w:val="15"/>
        </w:numPr>
        <w:rPr>
          <w:lang w:val="es"/>
        </w:rPr>
      </w:pPr>
      <w:r w:rsidRPr="00B0410C">
        <w:rPr>
          <w:lang w:val="es"/>
        </w:rPr>
        <w:t>Frontend: La parte de un sistema de software que interactúa directamente con los usuarios finales, proporcionando una interfaz gráfica de usuario (UI) a través de la cual pueden interactuar con el sistema. En el caso de un VMS, incluye la visualización de cámaras en tiempo real, la configuración de alarmas, la búsqueda de grabaciones, etc.</w:t>
      </w:r>
    </w:p>
    <w:p w14:paraId="4AFE8693" w14:textId="77777777" w:rsidR="00B0410C" w:rsidRPr="00B0410C" w:rsidRDefault="00B0410C" w:rsidP="00B0410C">
      <w:pPr>
        <w:rPr>
          <w:lang w:val="es"/>
        </w:rPr>
      </w:pPr>
    </w:p>
    <w:p w14:paraId="217DA173" w14:textId="70A882AE" w:rsidR="00B0410C" w:rsidRDefault="00B0410C" w:rsidP="00B0410C">
      <w:pPr>
        <w:rPr>
          <w:lang w:val="es"/>
        </w:rPr>
      </w:pPr>
    </w:p>
    <w:p w14:paraId="0BAA32F8" w14:textId="1B71FAFC" w:rsidR="00F156C1" w:rsidRDefault="00F156C1" w:rsidP="00B0410C">
      <w:pPr>
        <w:rPr>
          <w:lang w:val="es"/>
        </w:rPr>
      </w:pPr>
    </w:p>
    <w:p w14:paraId="7EB6536F" w14:textId="33ABCAE0" w:rsidR="00F156C1" w:rsidRDefault="00F156C1" w:rsidP="00B0410C">
      <w:pPr>
        <w:rPr>
          <w:lang w:val="es"/>
        </w:rPr>
      </w:pPr>
    </w:p>
    <w:p w14:paraId="6092CF76" w14:textId="7B2DC4C5" w:rsidR="00F156C1" w:rsidRDefault="00F156C1" w:rsidP="00B0410C">
      <w:pPr>
        <w:rPr>
          <w:lang w:val="es"/>
        </w:rPr>
      </w:pPr>
    </w:p>
    <w:p w14:paraId="25E2B0C7" w14:textId="04A49BD6" w:rsidR="00F156C1" w:rsidRDefault="00F156C1" w:rsidP="00B0410C">
      <w:pPr>
        <w:rPr>
          <w:lang w:val="es"/>
        </w:rPr>
      </w:pPr>
    </w:p>
    <w:p w14:paraId="39FB168B" w14:textId="709C9601" w:rsidR="00F156C1" w:rsidRDefault="00F156C1" w:rsidP="00B0410C">
      <w:pPr>
        <w:rPr>
          <w:lang w:val="es"/>
        </w:rPr>
      </w:pPr>
    </w:p>
    <w:p w14:paraId="42339774" w14:textId="77777777" w:rsidR="00F156C1" w:rsidRPr="00B0410C" w:rsidRDefault="00F156C1" w:rsidP="00B0410C">
      <w:pPr>
        <w:rPr>
          <w:lang w:val="es"/>
        </w:rPr>
      </w:pPr>
    </w:p>
    <w:p w14:paraId="6BA78FC4" w14:textId="77777777" w:rsidR="00B0410C" w:rsidRPr="00B0410C" w:rsidRDefault="00B0410C" w:rsidP="00B0410C">
      <w:pPr>
        <w:rPr>
          <w:lang w:val="es"/>
        </w:rPr>
      </w:pPr>
    </w:p>
    <w:p w14:paraId="16434DFD" w14:textId="504616FB" w:rsidR="00B0410C" w:rsidRDefault="00B0410C" w:rsidP="008A125F">
      <w:pPr>
        <w:pStyle w:val="Ttulo1"/>
        <w:rPr>
          <w:lang w:val="es"/>
        </w:rPr>
      </w:pPr>
      <w:bookmarkStart w:id="47" w:name="_Toc164869310"/>
      <w:r w:rsidRPr="00B0410C">
        <w:rPr>
          <w:lang w:val="es"/>
        </w:rPr>
        <w:lastRenderedPageBreak/>
        <w:t>Conclusión</w:t>
      </w:r>
      <w:bookmarkEnd w:id="47"/>
    </w:p>
    <w:p w14:paraId="2BEC6CDB" w14:textId="77777777" w:rsidR="00F156C1" w:rsidRPr="00B0410C" w:rsidRDefault="00F156C1" w:rsidP="00F156C1">
      <w:pPr>
        <w:jc w:val="center"/>
        <w:rPr>
          <w:b/>
          <w:bCs/>
          <w:lang w:val="es"/>
        </w:rPr>
      </w:pPr>
    </w:p>
    <w:p w14:paraId="68807F84" w14:textId="651AF8A6" w:rsidR="003D132E" w:rsidRDefault="00B0410C" w:rsidP="003D132E">
      <w:pPr>
        <w:rPr>
          <w:lang w:val="es"/>
        </w:rPr>
      </w:pPr>
      <w:r w:rsidRPr="00B0410C">
        <w:rPr>
          <w:lang w:val="es"/>
        </w:rPr>
        <w:t>Realizar un VMS es una tarea compleja, debido a la cantidad de habilidades que deben trabajar en conjunto para lograr la visualización y manipulación de los videos, sin embargo, las nuevas tecnologías nos ofrecen una forma eficaz y escalable de realizar estas acciones procurando salvaguardar la facilidad de usar el sistema y proteger los datos</w:t>
      </w:r>
      <w:r w:rsidR="00A36063">
        <w:rPr>
          <w:lang w:val="es"/>
        </w:rPr>
        <w:t>.</w:t>
      </w:r>
    </w:p>
    <w:p w14:paraId="1650BD1B" w14:textId="4AB6E278" w:rsidR="003D132E" w:rsidRDefault="003D132E" w:rsidP="003D132E">
      <w:pPr>
        <w:rPr>
          <w:lang w:val="es"/>
        </w:rPr>
      </w:pPr>
    </w:p>
    <w:p w14:paraId="2AEC2A13" w14:textId="271DD2C3" w:rsidR="003D132E" w:rsidRPr="003D132E" w:rsidRDefault="003D132E" w:rsidP="003D132E">
      <w:r w:rsidRPr="003D132E">
        <w:t>E</w:t>
      </w:r>
      <w:r w:rsidR="00A36063">
        <w:t>s por e</w:t>
      </w:r>
      <w:r w:rsidRPr="003D132E">
        <w:t>l</w:t>
      </w:r>
      <w:r w:rsidR="00A36063">
        <w:t>lo que el</w:t>
      </w:r>
      <w:r w:rsidRPr="003D132E">
        <w:t xml:space="preserve"> presente trabajo investigativo ha proporcionado un análisis exhaustivo del estado del arte en materia de sistemas de gestión de video (VMS) para la supervisión y seguridad en instalaciones industriales, gubernamentales y educativas. Se ha examinado una amplia gama de soluciones tanto a nivel nacional como internacional, destacando sus características, funcionalidades y aplicaciones relevantes para las necesidades específicas del Centro de Diseño Tecnológico Industrial.</w:t>
      </w:r>
    </w:p>
    <w:p w14:paraId="4116E921" w14:textId="77777777" w:rsidR="003D132E" w:rsidRPr="003D132E" w:rsidRDefault="003D132E" w:rsidP="003D132E">
      <w:r w:rsidRPr="003D132E">
        <w:t>A nivel nacional, empresas como VMS de Seguridad Electrónica S.A.S. (SESA), Vigilancia Electrónica Integral S.A.S. (VEI), Soluciones Integrales de Seguridad (SISE) y Seguridad y Tecnología (SET) ofrecen soluciones integrales de seguridad que se adaptan a las necesidades del mercado colombiano, destacando por su capacidad de administración centralizada, análisis de video avanzado y escalabilidad.</w:t>
      </w:r>
    </w:p>
    <w:p w14:paraId="26FA62BE" w14:textId="77777777" w:rsidR="003D132E" w:rsidRPr="003D132E" w:rsidRDefault="003D132E" w:rsidP="003D132E">
      <w:r w:rsidRPr="003D132E">
        <w:t xml:space="preserve">A nivel internacional, líderes en la industria como Milestone </w:t>
      </w:r>
      <w:proofErr w:type="spellStart"/>
      <w:r w:rsidRPr="003D132E">
        <w:t>Systems</w:t>
      </w:r>
      <w:proofErr w:type="spellEnd"/>
      <w:r w:rsidRPr="003D132E">
        <w:t xml:space="preserve">, Genetec, Avigilon, </w:t>
      </w:r>
      <w:proofErr w:type="spellStart"/>
      <w:r w:rsidRPr="003D132E">
        <w:t>ExacqVision</w:t>
      </w:r>
      <w:proofErr w:type="spellEnd"/>
      <w:r w:rsidRPr="003D132E">
        <w:t xml:space="preserve"> y Luxriot Evo ofrecen soluciones sofisticadas y altamente personalizables que integran tecnologías de vanguardia como inteligencia artificial, aprendizaje automático y análisis predictivo para mejorar la seguridad y la gestión de video.</w:t>
      </w:r>
    </w:p>
    <w:p w14:paraId="6EAADF00" w14:textId="77777777" w:rsidR="003D132E" w:rsidRPr="003D132E" w:rsidRDefault="003D132E" w:rsidP="003D132E">
      <w:r w:rsidRPr="003D132E">
        <w:t xml:space="preserve">En cuanto a las tecnologías utilizadas para el desarrollo de VMS, se ha identificado una variedad de lenguajes de programación, </w:t>
      </w:r>
      <w:proofErr w:type="spellStart"/>
      <w:r w:rsidRPr="003D132E">
        <w:t>frameworks</w:t>
      </w:r>
      <w:proofErr w:type="spellEnd"/>
      <w:r w:rsidRPr="003D132E">
        <w:t xml:space="preserve"> y bibliotecas que permiten construir sistemas robustos, escalables y eficientes. Desde Python y Django para el desarrollo web </w:t>
      </w:r>
      <w:r w:rsidRPr="003D132E">
        <w:lastRenderedPageBreak/>
        <w:t>hasta OpenCV y TensorFlow.js para el procesamiento de video y reconocimiento facial, estas herramientas ofrecen un amplio abanico de opciones para desarrollar soluciones personalizadas que se ajusten a los requisitos específicos del Centro de Diseño Tecnológico Industrial.</w:t>
      </w:r>
    </w:p>
    <w:p w14:paraId="2C39E3E2" w14:textId="77777777" w:rsidR="003D132E" w:rsidRPr="003D132E" w:rsidRDefault="003D132E" w:rsidP="003D132E">
      <w:r w:rsidRPr="003D132E">
        <w:t>Además, se ha explorado el funcionamiento del software VMS, desde la captura y almacenamiento de imágenes hasta el análisis de video y la generación de alertas, destacando su papel esencial en la seguridad patrimonial y la gestión eficiente de la videovigilancia.</w:t>
      </w:r>
    </w:p>
    <w:p w14:paraId="43E829B2" w14:textId="09E1847D" w:rsidR="003D132E" w:rsidRPr="003D132E" w:rsidRDefault="003D132E" w:rsidP="003D132E">
      <w:r w:rsidRPr="003D132E">
        <w:t xml:space="preserve">En resumen, este trabajo proporciona una base sólida para </w:t>
      </w:r>
      <w:r w:rsidR="00A36063">
        <w:t>desarrollar</w:t>
      </w:r>
      <w:r w:rsidRPr="003D132E">
        <w:t xml:space="preserve"> e implementa</w:t>
      </w:r>
      <w:r w:rsidR="00A36063">
        <w:t>r</w:t>
      </w:r>
      <w:r w:rsidRPr="003D132E">
        <w:t xml:space="preserve"> un sistema VMS efectivo que garantice la protección de activos, la prevención de incidentes y la gestión eficiente de recursos en el Centro de Diseño Tecnológico Industrial. Al adoptar las mejores prácticas y tendencias emergentes en el ámbito de la seguridad electrónica, el Centro estará preparado para enfrentar los desafíos actuales y futuros en materia de seguridad y control de instalaciones.</w:t>
      </w:r>
    </w:p>
    <w:p w14:paraId="6D6EC8AE" w14:textId="77777777" w:rsidR="003D132E" w:rsidRPr="00B0410C" w:rsidRDefault="003D132E" w:rsidP="003D132E">
      <w:pPr>
        <w:rPr>
          <w:lang w:val="es"/>
        </w:rPr>
      </w:pPr>
    </w:p>
    <w:p w14:paraId="1DE4A0FC" w14:textId="77777777" w:rsidR="00B0410C" w:rsidRPr="00B0410C" w:rsidRDefault="00B0410C" w:rsidP="00B0410C">
      <w:pPr>
        <w:rPr>
          <w:lang w:val="es"/>
        </w:rPr>
      </w:pPr>
    </w:p>
    <w:p w14:paraId="67009BAB" w14:textId="77777777" w:rsidR="00B0410C" w:rsidRPr="00B0410C" w:rsidRDefault="00B0410C" w:rsidP="00B0410C">
      <w:pPr>
        <w:rPr>
          <w:lang w:val="es"/>
        </w:rPr>
      </w:pPr>
    </w:p>
    <w:p w14:paraId="18B4EBDE" w14:textId="77777777" w:rsidR="00B76494" w:rsidRPr="00B0410C" w:rsidRDefault="00B76494" w:rsidP="00B0410C">
      <w:pPr>
        <w:rPr>
          <w:lang w:val="es"/>
        </w:rPr>
      </w:pPr>
    </w:p>
    <w:p w14:paraId="58822483" w14:textId="55870DF1" w:rsidR="00B0410C" w:rsidRDefault="00B0410C" w:rsidP="00B76494">
      <w:pPr>
        <w:ind w:firstLine="0"/>
        <w:rPr>
          <w:lang w:val="es"/>
        </w:rPr>
      </w:pPr>
    </w:p>
    <w:p w14:paraId="392EB33D" w14:textId="4F9EF916" w:rsidR="003D132E" w:rsidRDefault="003D132E" w:rsidP="00B76494">
      <w:pPr>
        <w:ind w:firstLine="0"/>
        <w:rPr>
          <w:lang w:val="es"/>
        </w:rPr>
      </w:pPr>
    </w:p>
    <w:p w14:paraId="20C6973D" w14:textId="7DA4B541" w:rsidR="003D132E" w:rsidRDefault="003D132E" w:rsidP="00B76494">
      <w:pPr>
        <w:ind w:firstLine="0"/>
        <w:rPr>
          <w:lang w:val="es"/>
        </w:rPr>
      </w:pPr>
    </w:p>
    <w:p w14:paraId="32CA845D" w14:textId="1E44A01B" w:rsidR="003D132E" w:rsidRDefault="003D132E" w:rsidP="00B76494">
      <w:pPr>
        <w:ind w:firstLine="0"/>
        <w:rPr>
          <w:lang w:val="es"/>
        </w:rPr>
      </w:pPr>
    </w:p>
    <w:p w14:paraId="36DF5FEE" w14:textId="59362054" w:rsidR="003D132E" w:rsidRDefault="003D132E" w:rsidP="00B76494">
      <w:pPr>
        <w:ind w:firstLine="0"/>
        <w:rPr>
          <w:lang w:val="es"/>
        </w:rPr>
      </w:pPr>
    </w:p>
    <w:p w14:paraId="0C832BB5" w14:textId="1F307587" w:rsidR="00E3231E" w:rsidRDefault="00E3231E" w:rsidP="00B76494">
      <w:pPr>
        <w:ind w:firstLine="0"/>
        <w:rPr>
          <w:lang w:val="es"/>
        </w:rPr>
      </w:pPr>
    </w:p>
    <w:p w14:paraId="21198D6B" w14:textId="77777777" w:rsidR="00E3231E" w:rsidRPr="00B0410C" w:rsidRDefault="00E3231E" w:rsidP="00B76494">
      <w:pPr>
        <w:ind w:firstLine="0"/>
        <w:rPr>
          <w:lang w:val="es"/>
        </w:rPr>
      </w:pPr>
    </w:p>
    <w:p w14:paraId="13BFAAEE" w14:textId="2818E6F3" w:rsidR="00B0410C" w:rsidRPr="008A125F" w:rsidRDefault="00B0410C" w:rsidP="008A125F">
      <w:pPr>
        <w:pStyle w:val="Ttulo1"/>
        <w:rPr>
          <w:lang w:val="es"/>
        </w:rPr>
      </w:pPr>
      <w:bookmarkStart w:id="48" w:name="_Toc164869311"/>
      <w:r w:rsidRPr="008A125F">
        <w:rPr>
          <w:lang w:val="es"/>
        </w:rPr>
        <w:lastRenderedPageBreak/>
        <w:t>Web Grafía</w:t>
      </w:r>
      <w:bookmarkEnd w:id="48"/>
    </w:p>
    <w:p w14:paraId="5E60C680" w14:textId="77777777" w:rsidR="00F156C1" w:rsidRPr="00B0410C" w:rsidRDefault="00F156C1" w:rsidP="00F156C1">
      <w:pPr>
        <w:jc w:val="center"/>
        <w:rPr>
          <w:lang w:val="es"/>
        </w:rPr>
      </w:pPr>
    </w:p>
    <w:p w14:paraId="3B0D312C" w14:textId="77777777" w:rsidR="00B0410C" w:rsidRPr="00B0410C" w:rsidRDefault="00000000" w:rsidP="00B0410C">
      <w:pPr>
        <w:rPr>
          <w:u w:val="single"/>
          <w:lang w:val="es"/>
        </w:rPr>
      </w:pPr>
      <w:hyperlink r:id="rId15" w:history="1">
        <w:r w:rsidR="00B0410C" w:rsidRPr="00B0410C">
          <w:rPr>
            <w:rStyle w:val="Hipervnculo"/>
            <w:lang w:val="es"/>
          </w:rPr>
          <w:t>https://ri.conicet.gov.ar/bitstream/handle/11336/59324/CONICET_Digital_Nro.83c12046-74b7-4a57-a293-e650c2f51a93_d.pdf?sequence=8&amp;isAllowed=y</w:t>
        </w:r>
      </w:hyperlink>
    </w:p>
    <w:p w14:paraId="04242E1E" w14:textId="47E14785" w:rsidR="00B0410C" w:rsidRDefault="00000000" w:rsidP="00B0410C">
      <w:hyperlink r:id="rId16">
        <w:r w:rsidR="00B0410C" w:rsidRPr="00B0410C">
          <w:rPr>
            <w:rStyle w:val="Hipervnculo"/>
            <w:lang w:val="es"/>
          </w:rPr>
          <w:t>https://isp.fulltimelatam.com/blog/que-es-un-software-de-vms/</w:t>
        </w:r>
      </w:hyperlink>
    </w:p>
    <w:p w14:paraId="28818FB6" w14:textId="5FDDA81B" w:rsidR="003D132E" w:rsidRPr="003D132E" w:rsidRDefault="00000000" w:rsidP="003D132E">
      <w:pPr>
        <w:rPr>
          <w:lang w:val="es"/>
        </w:rPr>
      </w:pPr>
      <w:hyperlink r:id="rId17" w:history="1">
        <w:r w:rsidR="003D132E" w:rsidRPr="0046100F">
          <w:rPr>
            <w:rStyle w:val="Hipervnculo"/>
            <w:lang w:val="es"/>
          </w:rPr>
          <w:t>https://doc.milestonesys.com/sysarch/pdf/2023r3/en-US/MilestoneXProtectVMSproducts_SystemArchitectureDocument_en-US.pdf</w:t>
        </w:r>
      </w:hyperlink>
    </w:p>
    <w:p w14:paraId="376F4CA8" w14:textId="64CA3DCE" w:rsidR="002F31F9" w:rsidRDefault="00000000" w:rsidP="00B0410C">
      <w:pPr>
        <w:rPr>
          <w:lang w:val="es"/>
        </w:rPr>
      </w:pPr>
      <w:hyperlink r:id="rId18" w:history="1">
        <w:r w:rsidR="00B76494" w:rsidRPr="0046100F">
          <w:rPr>
            <w:rStyle w:val="Hipervnculo"/>
            <w:lang w:val="es"/>
          </w:rPr>
          <w:t>https://exacq.com/auto/specsheet/uploads/exacqVision_Users_Manual_es.pdf</w:t>
        </w:r>
      </w:hyperlink>
    </w:p>
    <w:p w14:paraId="5C5A16F7" w14:textId="0967D834" w:rsidR="00B76494" w:rsidRDefault="00000000" w:rsidP="00B0410C">
      <w:pPr>
        <w:rPr>
          <w:lang w:val="es"/>
        </w:rPr>
      </w:pPr>
      <w:hyperlink r:id="rId19" w:history="1">
        <w:r w:rsidR="00B76494" w:rsidRPr="0046100F">
          <w:rPr>
            <w:rStyle w:val="Hipervnculo"/>
            <w:lang w:val="es"/>
          </w:rPr>
          <w:t>https://docs.johnsoncontrols.com/exacq/r/Exacq/es-ES/Manual-de-usuario-del-cliente-exacqVision/19.06/Introduccion/Descripcion-general-del-software-exacqVision/Inicio-de-sesion-en-un-servidor</w:t>
        </w:r>
      </w:hyperlink>
    </w:p>
    <w:p w14:paraId="692FA507" w14:textId="03692A13" w:rsidR="00B76494" w:rsidRDefault="00000000" w:rsidP="00B0410C">
      <w:pPr>
        <w:rPr>
          <w:lang w:val="es"/>
        </w:rPr>
      </w:pPr>
      <w:hyperlink r:id="rId20" w:history="1">
        <w:r w:rsidR="003D132E" w:rsidRPr="0046100F">
          <w:rPr>
            <w:rStyle w:val="Hipervnculo"/>
            <w:lang w:val="es"/>
          </w:rPr>
          <w:t>https://rustec.cl/wp-content/uploads/2022/08/Luxriot_Rustec_Brochure_SP-Junio-2022.pdf</w:t>
        </w:r>
      </w:hyperlink>
    </w:p>
    <w:p w14:paraId="04D0B362" w14:textId="77777777" w:rsidR="003D132E" w:rsidRPr="00B0410C" w:rsidRDefault="003D132E" w:rsidP="00B0410C">
      <w:pPr>
        <w:rPr>
          <w:lang w:val="es"/>
        </w:rPr>
      </w:pPr>
    </w:p>
    <w:p w14:paraId="7B09F329" w14:textId="77777777" w:rsidR="00B0410C" w:rsidRPr="00B0410C" w:rsidRDefault="00000000" w:rsidP="00B0410C">
      <w:pPr>
        <w:rPr>
          <w:lang w:val="es"/>
        </w:rPr>
      </w:pPr>
      <w:hyperlink r:id="rId21">
        <w:r w:rsidR="00B0410C" w:rsidRPr="00B0410C">
          <w:rPr>
            <w:rStyle w:val="Hipervnculo"/>
            <w:lang w:val="es"/>
          </w:rPr>
          <w:t>https://www.youtube.com/watch?v=5fiBLJeAFGg&amp;t=0s</w:t>
        </w:r>
      </w:hyperlink>
    </w:p>
    <w:p w14:paraId="47C269EC" w14:textId="77777777" w:rsidR="00B0410C" w:rsidRPr="00B0410C" w:rsidRDefault="00000000" w:rsidP="00B0410C">
      <w:pPr>
        <w:rPr>
          <w:lang w:val="es"/>
        </w:rPr>
      </w:pPr>
      <w:hyperlink r:id="rId22">
        <w:r w:rsidR="00B0410C" w:rsidRPr="00B0410C">
          <w:rPr>
            <w:rStyle w:val="Hipervnculo"/>
            <w:lang w:val="es"/>
          </w:rPr>
          <w:t>https://www.youtube.com/watch?v=PiksxkCSMqU</w:t>
        </w:r>
      </w:hyperlink>
    </w:p>
    <w:p w14:paraId="122AECB7" w14:textId="13C7F2D0" w:rsidR="00B0410C" w:rsidRDefault="00B0410C"/>
    <w:p w14:paraId="300CDD04" w14:textId="0DB097A9" w:rsidR="004D6B86" w:rsidRDefault="004D6B86" w:rsidP="008A125F">
      <w:pPr>
        <w:pStyle w:val="Ttulo1"/>
        <w:numPr>
          <w:ilvl w:val="0"/>
          <w:numId w:val="0"/>
        </w:numPr>
        <w:ind w:left="432"/>
        <w:jc w:val="left"/>
      </w:pPr>
    </w:p>
    <w:sectPr w:rsidR="004D6B86" w:rsidSect="001C4A59">
      <w:headerReference w:type="default" r:id="rId23"/>
      <w:headerReference w:type="first" r:id="rId24"/>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A9915" w14:textId="77777777" w:rsidR="00D93CD3" w:rsidRDefault="00D93CD3">
      <w:pPr>
        <w:spacing w:line="240" w:lineRule="auto"/>
      </w:pPr>
      <w:r>
        <w:separator/>
      </w:r>
    </w:p>
    <w:p w14:paraId="1F7F6C15" w14:textId="77777777" w:rsidR="00D93CD3" w:rsidRDefault="00D93CD3"/>
  </w:endnote>
  <w:endnote w:type="continuationSeparator" w:id="0">
    <w:p w14:paraId="30E3C407" w14:textId="77777777" w:rsidR="00D93CD3" w:rsidRDefault="00D93CD3">
      <w:pPr>
        <w:spacing w:line="240" w:lineRule="auto"/>
      </w:pPr>
      <w:r>
        <w:continuationSeparator/>
      </w:r>
    </w:p>
    <w:p w14:paraId="2CE404CE" w14:textId="77777777" w:rsidR="00D93CD3" w:rsidRDefault="00D93C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Roboto">
    <w:altName w:val="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6A5FF" w14:textId="77777777" w:rsidR="00D93CD3" w:rsidRDefault="00D93CD3">
      <w:pPr>
        <w:spacing w:line="240" w:lineRule="auto"/>
      </w:pPr>
      <w:r>
        <w:separator/>
      </w:r>
    </w:p>
    <w:p w14:paraId="11AB0BBE" w14:textId="77777777" w:rsidR="00D93CD3" w:rsidRDefault="00D93CD3"/>
  </w:footnote>
  <w:footnote w:type="continuationSeparator" w:id="0">
    <w:p w14:paraId="74E472AE" w14:textId="77777777" w:rsidR="00D93CD3" w:rsidRDefault="00D93CD3">
      <w:pPr>
        <w:spacing w:line="240" w:lineRule="auto"/>
      </w:pPr>
      <w:r>
        <w:continuationSeparator/>
      </w:r>
    </w:p>
    <w:p w14:paraId="7B107EC2" w14:textId="77777777" w:rsidR="00D93CD3" w:rsidRDefault="00D93C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220ACD43" w14:textId="77777777">
      <w:tc>
        <w:tcPr>
          <w:tcW w:w="8280" w:type="dxa"/>
        </w:tcPr>
        <w:p w14:paraId="0DC6BA17" w14:textId="01007598" w:rsidR="004D6B86" w:rsidRPr="00170521" w:rsidRDefault="00000000" w:rsidP="00170521">
          <w:pPr>
            <w:pStyle w:val="Encabezado"/>
          </w:pPr>
          <w:sdt>
            <w:sdtPr>
              <w:alias w:val="Escriba el título abreviado:"/>
              <w:tag w:val="Escriba el título abreviado:"/>
              <w:id w:val="-582528332"/>
              <w:showingPlcHdr/>
              <w15:dataBinding w:prefixMappings="xmlns:ns0='http://schemas.microsoft.com/temp/samples' " w:xpath="/ns0:employees[1]/ns0:employee[1]/ns0:CustomerName[1]" w:storeItemID="{B98E728A-96FF-4995-885C-5AF887AB0C35}"/>
              <w15:appearance w15:val="hidden"/>
            </w:sdtPr>
            <w:sdtContent>
              <w:r w:rsidR="007B0798">
                <w:t xml:space="preserve">     </w:t>
              </w:r>
            </w:sdtContent>
          </w:sdt>
        </w:p>
      </w:tc>
      <w:tc>
        <w:tcPr>
          <w:tcW w:w="1080" w:type="dxa"/>
        </w:tcPr>
        <w:p w14:paraId="1BDDAB8C"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13714E0C"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4"/>
      <w:gridCol w:w="1042"/>
    </w:tblGrid>
    <w:tr w:rsidR="004D6B86" w14:paraId="6E37D295" w14:textId="77777777">
      <w:tc>
        <w:tcPr>
          <w:tcW w:w="8280" w:type="dxa"/>
        </w:tcPr>
        <w:p w14:paraId="5969AA90" w14:textId="77777777" w:rsidR="00E45BD2" w:rsidRDefault="00E45BD2" w:rsidP="00E45BD2">
          <w:pPr>
            <w:pStyle w:val="Encabezado"/>
          </w:pPr>
          <w:r>
            <w:t>Sistema de Gestión de videos (VMS) CDTI</w:t>
          </w:r>
        </w:p>
        <w:p w14:paraId="33641E14" w14:textId="28D9CF65" w:rsidR="00E45BD2" w:rsidRPr="009F0414" w:rsidRDefault="00E45BD2" w:rsidP="00E45BD2">
          <w:pPr>
            <w:pStyle w:val="Encabezado"/>
          </w:pPr>
        </w:p>
      </w:tc>
      <w:tc>
        <w:tcPr>
          <w:tcW w:w="1080" w:type="dxa"/>
        </w:tcPr>
        <w:p w14:paraId="22E2B49E"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14:paraId="6E969F61"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D3A1066"/>
    <w:multiLevelType w:val="multilevel"/>
    <w:tmpl w:val="B1440220"/>
    <w:lvl w:ilvl="0">
      <w:start w:val="1"/>
      <w:numFmt w:val="bullet"/>
      <w:lvlText w:val="●"/>
      <w:lvlJc w:val="left"/>
      <w:pPr>
        <w:ind w:left="720" w:hanging="360"/>
      </w:pPr>
      <w:rPr>
        <w:rFonts w:ascii="Montserrat" w:eastAsia="Montserrat" w:hAnsi="Montserrat" w:cs="Montserrat"/>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C72DCE"/>
    <w:multiLevelType w:val="multilevel"/>
    <w:tmpl w:val="F3906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E946C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F20952"/>
    <w:multiLevelType w:val="multilevel"/>
    <w:tmpl w:val="769EE56C"/>
    <w:lvl w:ilvl="0">
      <w:start w:val="1"/>
      <w:numFmt w:val="bullet"/>
      <w:lvlText w:val="●"/>
      <w:lvlJc w:val="left"/>
      <w:pPr>
        <w:ind w:left="720" w:hanging="360"/>
      </w:pPr>
      <w:rPr>
        <w:rFonts w:ascii="Montserrat" w:eastAsia="Montserrat" w:hAnsi="Montserrat" w:cs="Montserrat"/>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2F1DC3"/>
    <w:multiLevelType w:val="multilevel"/>
    <w:tmpl w:val="01FC8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E024373"/>
    <w:multiLevelType w:val="hybridMultilevel"/>
    <w:tmpl w:val="AEF69B0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72F7517F"/>
    <w:multiLevelType w:val="multilevel"/>
    <w:tmpl w:val="7C006A4A"/>
    <w:lvl w:ilvl="0">
      <w:start w:val="1"/>
      <w:numFmt w:val="decimal"/>
      <w:lvlText w:val="%1."/>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rFonts w:ascii="Roboto" w:eastAsia="Roboto" w:hAnsi="Roboto" w:cs="Roboto"/>
        <w:color w:val="111111"/>
        <w:sz w:val="24"/>
        <w:szCs w:val="24"/>
        <w:u w:val="none"/>
      </w:rPr>
    </w:lvl>
    <w:lvl w:ilvl="2">
      <w:start w:val="1"/>
      <w:numFmt w:val="bullet"/>
      <w:lvlText w:val="■"/>
      <w:lvlJc w:val="left"/>
      <w:pPr>
        <w:ind w:left="2160" w:hanging="360"/>
      </w:pPr>
      <w:rPr>
        <w:rFonts w:ascii="Roboto" w:eastAsia="Roboto" w:hAnsi="Roboto" w:cs="Roboto"/>
        <w:color w:val="111111"/>
        <w:sz w:val="24"/>
        <w:szCs w:val="24"/>
        <w:u w:val="none"/>
      </w:rPr>
    </w:lvl>
    <w:lvl w:ilvl="3">
      <w:start w:val="1"/>
      <w:numFmt w:val="bullet"/>
      <w:lvlText w:val="■"/>
      <w:lvlJc w:val="left"/>
      <w:pPr>
        <w:ind w:left="2880" w:hanging="360"/>
      </w:pPr>
      <w:rPr>
        <w:rFonts w:ascii="Roboto" w:eastAsia="Roboto" w:hAnsi="Roboto" w:cs="Roboto"/>
        <w:color w:val="111111"/>
        <w:sz w:val="24"/>
        <w:szCs w:val="24"/>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7BBE092C"/>
    <w:multiLevelType w:val="multilevel"/>
    <w:tmpl w:val="2654E9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1A34AE"/>
    <w:multiLevelType w:val="multilevel"/>
    <w:tmpl w:val="76923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FDB3AC8"/>
    <w:multiLevelType w:val="multilevel"/>
    <w:tmpl w:val="C860AFF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16cid:durableId="1364093549">
    <w:abstractNumId w:val="9"/>
  </w:num>
  <w:num w:numId="2" w16cid:durableId="875582523">
    <w:abstractNumId w:val="7"/>
  </w:num>
  <w:num w:numId="3" w16cid:durableId="1597444147">
    <w:abstractNumId w:val="6"/>
  </w:num>
  <w:num w:numId="4" w16cid:durableId="1175266226">
    <w:abstractNumId w:val="5"/>
  </w:num>
  <w:num w:numId="5" w16cid:durableId="1442913833">
    <w:abstractNumId w:val="4"/>
  </w:num>
  <w:num w:numId="6" w16cid:durableId="1023481333">
    <w:abstractNumId w:val="8"/>
  </w:num>
  <w:num w:numId="7" w16cid:durableId="1834565753">
    <w:abstractNumId w:val="3"/>
  </w:num>
  <w:num w:numId="8" w16cid:durableId="1716809714">
    <w:abstractNumId w:val="2"/>
  </w:num>
  <w:num w:numId="9" w16cid:durableId="1125926805">
    <w:abstractNumId w:val="1"/>
  </w:num>
  <w:num w:numId="10" w16cid:durableId="2059476186">
    <w:abstractNumId w:val="0"/>
  </w:num>
  <w:num w:numId="11" w16cid:durableId="938025483">
    <w:abstractNumId w:val="9"/>
    <w:lvlOverride w:ilvl="0">
      <w:startOverride w:val="1"/>
    </w:lvlOverride>
  </w:num>
  <w:num w:numId="12" w16cid:durableId="1036586437">
    <w:abstractNumId w:val="14"/>
  </w:num>
  <w:num w:numId="13" w16cid:durableId="2143839086">
    <w:abstractNumId w:val="10"/>
  </w:num>
  <w:num w:numId="14" w16cid:durableId="799110912">
    <w:abstractNumId w:val="18"/>
  </w:num>
  <w:num w:numId="15" w16cid:durableId="503907849">
    <w:abstractNumId w:val="11"/>
  </w:num>
  <w:num w:numId="16" w16cid:durableId="1061442323">
    <w:abstractNumId w:val="16"/>
  </w:num>
  <w:num w:numId="17" w16cid:durableId="1242717485">
    <w:abstractNumId w:val="13"/>
  </w:num>
  <w:num w:numId="18" w16cid:durableId="1595046721">
    <w:abstractNumId w:val="17"/>
  </w:num>
  <w:num w:numId="19" w16cid:durableId="2084140087">
    <w:abstractNumId w:val="12"/>
  </w:num>
  <w:num w:numId="20" w16cid:durableId="1264610513">
    <w:abstractNumId w:val="15"/>
  </w:num>
  <w:num w:numId="21" w16cid:durableId="5115751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10C"/>
    <w:rsid w:val="00006BBA"/>
    <w:rsid w:val="0001010E"/>
    <w:rsid w:val="000217F5"/>
    <w:rsid w:val="00097169"/>
    <w:rsid w:val="00114BFA"/>
    <w:rsid w:val="001602E3"/>
    <w:rsid w:val="00160C0C"/>
    <w:rsid w:val="001664A2"/>
    <w:rsid w:val="001700FD"/>
    <w:rsid w:val="00170521"/>
    <w:rsid w:val="001717AD"/>
    <w:rsid w:val="001B4848"/>
    <w:rsid w:val="001C4A59"/>
    <w:rsid w:val="001F447A"/>
    <w:rsid w:val="001F7399"/>
    <w:rsid w:val="00212319"/>
    <w:rsid w:val="00225BE3"/>
    <w:rsid w:val="00274E0A"/>
    <w:rsid w:val="002B6153"/>
    <w:rsid w:val="002C627C"/>
    <w:rsid w:val="002F31F9"/>
    <w:rsid w:val="00307586"/>
    <w:rsid w:val="00336906"/>
    <w:rsid w:val="00345333"/>
    <w:rsid w:val="003A06C6"/>
    <w:rsid w:val="003D132E"/>
    <w:rsid w:val="003E36B1"/>
    <w:rsid w:val="003E4162"/>
    <w:rsid w:val="003F7CBD"/>
    <w:rsid w:val="00473D90"/>
    <w:rsid w:val="00481CF8"/>
    <w:rsid w:val="00492600"/>
    <w:rsid w:val="00492C2D"/>
    <w:rsid w:val="004A3D87"/>
    <w:rsid w:val="004B18A9"/>
    <w:rsid w:val="004D4F8C"/>
    <w:rsid w:val="004D6B86"/>
    <w:rsid w:val="00504F88"/>
    <w:rsid w:val="0055242C"/>
    <w:rsid w:val="0056541C"/>
    <w:rsid w:val="00595412"/>
    <w:rsid w:val="005C1669"/>
    <w:rsid w:val="005F00E7"/>
    <w:rsid w:val="0061747E"/>
    <w:rsid w:val="00641876"/>
    <w:rsid w:val="00645290"/>
    <w:rsid w:val="006B015B"/>
    <w:rsid w:val="006C162F"/>
    <w:rsid w:val="006D7EE9"/>
    <w:rsid w:val="007244DE"/>
    <w:rsid w:val="007435DB"/>
    <w:rsid w:val="007B0798"/>
    <w:rsid w:val="007E0B17"/>
    <w:rsid w:val="0081390C"/>
    <w:rsid w:val="00816831"/>
    <w:rsid w:val="00837D67"/>
    <w:rsid w:val="00850A69"/>
    <w:rsid w:val="008747E8"/>
    <w:rsid w:val="008A125F"/>
    <w:rsid w:val="008A2A83"/>
    <w:rsid w:val="009059F4"/>
    <w:rsid w:val="00910F0E"/>
    <w:rsid w:val="00961AE5"/>
    <w:rsid w:val="009A2C38"/>
    <w:rsid w:val="009F0414"/>
    <w:rsid w:val="009F0553"/>
    <w:rsid w:val="00A27B38"/>
    <w:rsid w:val="00A36063"/>
    <w:rsid w:val="00A4757D"/>
    <w:rsid w:val="00A77F6B"/>
    <w:rsid w:val="00A81BB2"/>
    <w:rsid w:val="00AA5C05"/>
    <w:rsid w:val="00B0410C"/>
    <w:rsid w:val="00B76494"/>
    <w:rsid w:val="00B96539"/>
    <w:rsid w:val="00C3438C"/>
    <w:rsid w:val="00C40822"/>
    <w:rsid w:val="00C5686B"/>
    <w:rsid w:val="00C74024"/>
    <w:rsid w:val="00C83B15"/>
    <w:rsid w:val="00C925C8"/>
    <w:rsid w:val="00CB7F84"/>
    <w:rsid w:val="00CF1B55"/>
    <w:rsid w:val="00D93CD3"/>
    <w:rsid w:val="00DA33D3"/>
    <w:rsid w:val="00DB2E59"/>
    <w:rsid w:val="00DB358F"/>
    <w:rsid w:val="00DC44F1"/>
    <w:rsid w:val="00DF6D26"/>
    <w:rsid w:val="00E3231E"/>
    <w:rsid w:val="00E45BD2"/>
    <w:rsid w:val="00E7305D"/>
    <w:rsid w:val="00EA780C"/>
    <w:rsid w:val="00EB69D3"/>
    <w:rsid w:val="00EF0A19"/>
    <w:rsid w:val="00F000CB"/>
    <w:rsid w:val="00F156C1"/>
    <w:rsid w:val="00F31D66"/>
    <w:rsid w:val="00F363EC"/>
    <w:rsid w:val="00F413AC"/>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7E465A"/>
  <w15:chartTrackingRefBased/>
  <w15:docId w15:val="{0D6A2670-739F-4EB6-BD4E-FF07D606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Ttulo1">
    <w:name w:val="heading 1"/>
    <w:basedOn w:val="Normal"/>
    <w:next w:val="Normal"/>
    <w:link w:val="Ttulo1Car"/>
    <w:uiPriority w:val="9"/>
    <w:qFormat/>
    <w:rsid w:val="009F0553"/>
    <w:pPr>
      <w:keepNext/>
      <w:keepLines/>
      <w:numPr>
        <w:numId w:val="21"/>
      </w:numPr>
      <w:jc w:val="center"/>
      <w:outlineLvl w:val="0"/>
    </w:pPr>
    <w:rPr>
      <w:rFonts w:asciiTheme="majorHAnsi" w:eastAsiaTheme="majorEastAsia" w:hAnsiTheme="majorHAnsi" w:cstheme="majorBidi"/>
      <w:b/>
      <w:bCs/>
      <w:sz w:val="28"/>
    </w:rPr>
  </w:style>
  <w:style w:type="paragraph" w:styleId="Ttulo2">
    <w:name w:val="heading 2"/>
    <w:basedOn w:val="Normal"/>
    <w:next w:val="Normal"/>
    <w:link w:val="Ttulo2Car"/>
    <w:uiPriority w:val="5"/>
    <w:qFormat/>
    <w:rsid w:val="009F0553"/>
    <w:pPr>
      <w:keepNext/>
      <w:keepLines/>
      <w:numPr>
        <w:ilvl w:val="1"/>
        <w:numId w:val="21"/>
      </w:numPr>
      <w:outlineLvl w:val="1"/>
    </w:pPr>
    <w:rPr>
      <w:rFonts w:asciiTheme="majorHAnsi" w:eastAsiaTheme="majorEastAsia" w:hAnsiTheme="majorHAnsi" w:cstheme="majorBidi"/>
      <w:b/>
      <w:bCs/>
      <w:i/>
    </w:rPr>
  </w:style>
  <w:style w:type="paragraph" w:styleId="Ttulo3">
    <w:name w:val="heading 3"/>
    <w:basedOn w:val="Normal"/>
    <w:next w:val="Normal"/>
    <w:link w:val="Ttulo3Car"/>
    <w:uiPriority w:val="5"/>
    <w:qFormat/>
    <w:rsid w:val="009F0553"/>
    <w:pPr>
      <w:keepNext/>
      <w:keepLines/>
      <w:numPr>
        <w:ilvl w:val="2"/>
        <w:numId w:val="21"/>
      </w:numPr>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numPr>
        <w:ilvl w:val="3"/>
        <w:numId w:val="21"/>
      </w:numPr>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numPr>
        <w:ilvl w:val="4"/>
        <w:numId w:val="21"/>
      </w:numPr>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numPr>
        <w:ilvl w:val="5"/>
        <w:numId w:val="21"/>
      </w:numPr>
      <w:spacing w:before="4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5"/>
    <w:semiHidden/>
    <w:qFormat/>
    <w:rsid w:val="009F0553"/>
    <w:pPr>
      <w:keepNext/>
      <w:keepLines/>
      <w:numPr>
        <w:ilvl w:val="6"/>
        <w:numId w:val="21"/>
      </w:numPr>
      <w:spacing w:before="4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5"/>
    <w:semiHidden/>
    <w:qFormat/>
    <w:rsid w:val="009F0553"/>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5"/>
    <w:semiHidden/>
    <w:qFormat/>
    <w:rsid w:val="009F0553"/>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9"/>
    <w:rsid w:val="009F0553"/>
    <w:rPr>
      <w:rFonts w:asciiTheme="majorHAnsi" w:eastAsiaTheme="majorEastAsia" w:hAnsiTheme="majorHAnsi" w:cstheme="majorBidi"/>
      <w:b/>
      <w:bCs/>
      <w:sz w:val="28"/>
    </w:rPr>
  </w:style>
  <w:style w:type="character" w:customStyle="1" w:styleId="Ttulo2Car">
    <w:name w:val="Título 2 Car"/>
    <w:basedOn w:val="Fuentedeprrafopredeter"/>
    <w:link w:val="Ttulo2"/>
    <w:uiPriority w:val="5"/>
    <w:rsid w:val="009F0553"/>
    <w:rPr>
      <w:rFonts w:asciiTheme="majorHAnsi" w:eastAsiaTheme="majorEastAsia" w:hAnsiTheme="majorHAnsi" w:cstheme="majorBidi"/>
      <w:b/>
      <w:bCs/>
      <w:i/>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9F0553"/>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semiHidden/>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Hipervnculo">
    <w:name w:val="Hyperlink"/>
    <w:basedOn w:val="Fuentedeprrafopredeter"/>
    <w:uiPriority w:val="99"/>
    <w:unhideWhenUsed/>
    <w:rsid w:val="00B0410C"/>
    <w:rPr>
      <w:color w:val="5F5F5F" w:themeColor="hyperlink"/>
      <w:u w:val="single"/>
    </w:rPr>
  </w:style>
  <w:style w:type="character" w:styleId="Mencinsinresolver">
    <w:name w:val="Unresolved Mention"/>
    <w:basedOn w:val="Fuentedeprrafopredeter"/>
    <w:uiPriority w:val="99"/>
    <w:semiHidden/>
    <w:unhideWhenUsed/>
    <w:rsid w:val="00B0410C"/>
    <w:rPr>
      <w:color w:val="605E5C"/>
      <w:shd w:val="clear" w:color="auto" w:fill="E1DFDD"/>
    </w:rPr>
  </w:style>
  <w:style w:type="paragraph" w:styleId="TDC2">
    <w:name w:val="toc 2"/>
    <w:basedOn w:val="Normal"/>
    <w:next w:val="Normal"/>
    <w:autoRedefine/>
    <w:uiPriority w:val="39"/>
    <w:unhideWhenUsed/>
    <w:rsid w:val="009F0553"/>
    <w:pPr>
      <w:spacing w:after="100"/>
      <w:ind w:left="240"/>
    </w:pPr>
  </w:style>
  <w:style w:type="character" w:customStyle="1" w:styleId="Ttulo7Car">
    <w:name w:val="Título 7 Car"/>
    <w:basedOn w:val="Fuentedeprrafopredeter"/>
    <w:link w:val="Ttulo7"/>
    <w:uiPriority w:val="5"/>
    <w:semiHidden/>
    <w:rsid w:val="009F0553"/>
    <w:rPr>
      <w:rFonts w:asciiTheme="majorHAnsi" w:eastAsiaTheme="majorEastAsia" w:hAnsiTheme="majorHAnsi" w:cstheme="majorBidi"/>
      <w:i/>
      <w:iCs/>
      <w:color w:val="6E6E6E" w:themeColor="accent1" w:themeShade="7F"/>
    </w:rPr>
  </w:style>
  <w:style w:type="character" w:customStyle="1" w:styleId="Ttulo8Car">
    <w:name w:val="Título 8 Car"/>
    <w:basedOn w:val="Fuentedeprrafopredeter"/>
    <w:link w:val="Ttulo8"/>
    <w:uiPriority w:val="5"/>
    <w:semiHidden/>
    <w:rsid w:val="009F055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5"/>
    <w:semiHidden/>
    <w:rsid w:val="009F0553"/>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1717AD"/>
    <w:pPr>
      <w:spacing w:after="100"/>
    </w:pPr>
  </w:style>
  <w:style w:type="paragraph" w:styleId="TDC3">
    <w:name w:val="toc 3"/>
    <w:basedOn w:val="Normal"/>
    <w:next w:val="Normal"/>
    <w:autoRedefine/>
    <w:uiPriority w:val="39"/>
    <w:unhideWhenUsed/>
    <w:rsid w:val="001717A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269736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88364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65515785">
      <w:bodyDiv w:val="1"/>
      <w:marLeft w:val="0"/>
      <w:marRight w:val="0"/>
      <w:marTop w:val="0"/>
      <w:marBottom w:val="0"/>
      <w:divBdr>
        <w:top w:val="none" w:sz="0" w:space="0" w:color="auto"/>
        <w:left w:val="none" w:sz="0" w:space="0" w:color="auto"/>
        <w:bottom w:val="none" w:sz="0" w:space="0" w:color="auto"/>
        <w:right w:val="none" w:sz="0" w:space="0" w:color="auto"/>
      </w:divBdr>
    </w:div>
    <w:div w:id="139285200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xacq.com/auto/specsheet/uploads/exacqVision_Users_Manual_es.pdf"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youtube.com/watch?v=5fiBLJeAFGg&amp;t=0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c.milestonesys.com/sysarch/pdf/2023r3/en-US/MilestoneXProtectVMSproducts_SystemArchitectureDocument_en-US.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isp.fulltimelatam.com/blog/que-es-un-software-de-vms/" TargetMode="External"/><Relationship Id="rId20" Type="http://schemas.openxmlformats.org/officeDocument/2006/relationships/hyperlink" Target="https://rustec.cl/wp-content/uploads/2022/08/Luxriot_Rustec_Brochure_SP-Junio-202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ri.conicet.gov.ar/bitstream/handle/11336/59324/CONICET_Digital_Nro.83c12046-74b7-4a57-a293-e650c2f51a93_d.pdf?sequence=8&amp;isAllowed=y"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docs.johnsoncontrols.com/exacq/r/Exacq/es-ES/Manual-de-usuario-del-cliente-exacqVision/19.06/Introduccion/Descripcion-general-del-software-exacqVision/Inicio-de-sesion-en-un-servido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watch?v=PiksxkCSMq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DTI\AppData\Roaming\Microsoft\Template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444</TotalTime>
  <Pages>27</Pages>
  <Words>4644</Words>
  <Characters>25546</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CDTI</dc:creator>
  <cp:keywords/>
  <dc:description/>
  <cp:lastModifiedBy>CDTI</cp:lastModifiedBy>
  <cp:revision>3</cp:revision>
  <dcterms:created xsi:type="dcterms:W3CDTF">2024-04-24T13:40:00Z</dcterms:created>
  <dcterms:modified xsi:type="dcterms:W3CDTF">2024-04-24T21:42:00Z</dcterms:modified>
</cp:coreProperties>
</file>